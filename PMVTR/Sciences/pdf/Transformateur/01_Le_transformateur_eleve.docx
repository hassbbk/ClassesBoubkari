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BD8" w:rsidRDefault="003F39F6" w:rsidP="00CB4B57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-59055</wp:posOffset>
                </wp:positionV>
                <wp:extent cx="3190875" cy="466725"/>
                <wp:effectExtent l="0" t="0" r="0" b="0"/>
                <wp:wrapNone/>
                <wp:docPr id="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4667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22.05pt;margin-top:-4.65pt;width:251.25pt;height:36.7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" o:allowincell="f" fillcolor="#eaeaea" strokeweight="1.5pt"/>
            </w:pict>
          </mc:Fallback>
        </mc:AlternateContent>
      </w:r>
      <w:r w:rsidR="00745BD8">
        <w:t>LE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ARetenir"/>
      </w:pPr>
      <w:r>
        <w:rPr>
          <w:rFonts w:ascii="Times New Roman" w:hAnsi="Times New Roman"/>
        </w:rPr>
        <w:t>1-</w:t>
      </w:r>
      <w:r>
        <w:rPr>
          <w:rFonts w:ascii="Times New Roman" w:hAnsi="Times New Roman"/>
        </w:rPr>
        <w:tab/>
        <w:t>Description</w:t>
      </w:r>
    </w:p>
    <w:bookmarkStart w:id="0" w:name="_MON_1835967934"/>
    <w:bookmarkEnd w:id="0"/>
    <w:p w:rsidR="00745BD8" w:rsidRDefault="00861C2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object w:dxaOrig="6975" w:dyaOrig="2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6" type="#_x0000_t75" style="width:348.75pt;height:101.25pt" o:ole="" fillcolor="window">
            <v:imagedata r:id="rId8" o:title=""/>
          </v:shape>
          <o:OLEObject Type="Embed" ProgID="Word.Picture.8" ShapeID="_x0000_i1116" DrawAspect="Content" ObjectID="_1835968339" r:id="rId9"/>
        </w:obje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9562D1" w:rsidP="009562D1">
      <w:pPr>
        <w:tabs>
          <w:tab w:val="left" w:leader="dot" w:pos="10206"/>
        </w:tabs>
        <w:rPr>
          <w:rFonts w:ascii="Times New Roman" w:hAnsi="Times New Roman"/>
        </w:rPr>
      </w:pPr>
      <w:r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2-</w:t>
      </w:r>
      <w:r w:rsidRPr="003F39F6">
        <w:rPr>
          <w:rFonts w:ascii="Times New Roman" w:hAnsi="Times New Roman"/>
          <w:b/>
          <w:highlight w:val="yellow"/>
        </w:rPr>
        <w:tab/>
        <w:t>Symbolisation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22225</wp:posOffset>
                </wp:positionV>
                <wp:extent cx="2466340" cy="618490"/>
                <wp:effectExtent l="0" t="0" r="0" b="0"/>
                <wp:wrapNone/>
                <wp:docPr id="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6340" cy="618490"/>
                          <a:chOff x="6259" y="6179"/>
                          <a:chExt cx="3884" cy="974"/>
                        </a:xfrm>
                      </wpg:grpSpPr>
                      <wpg:grpSp>
                        <wpg:cNvPr id="16" name="Group 33"/>
                        <wpg:cNvGrpSpPr>
                          <a:grpSpLocks/>
                        </wpg:cNvGrpSpPr>
                        <wpg:grpSpPr bwMode="auto">
                          <a:xfrm>
                            <a:off x="6259" y="6269"/>
                            <a:ext cx="1564" cy="764"/>
                            <a:chOff x="8210" y="10191"/>
                            <a:chExt cx="3679" cy="2264"/>
                          </a:xfrm>
                        </wpg:grpSpPr>
                        <wps:wsp>
                          <wps:cNvPr id="17" name="Rectangle 3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918" y="9483"/>
                              <a:ext cx="2264" cy="36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35"/>
                          <wps:cNvCnPr/>
                          <wps:spPr bwMode="auto">
                            <a:xfrm flipH="1">
                              <a:off x="10640" y="10200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36"/>
                          <wps:cNvCnPr/>
                          <wps:spPr bwMode="auto">
                            <a:xfrm flipV="1">
                              <a:off x="11440" y="10191"/>
                              <a:ext cx="449" cy="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37"/>
                          <wps:cNvCnPr/>
                          <wps:spPr bwMode="auto">
                            <a:xfrm flipH="1" flipV="1">
                              <a:off x="10638" y="11654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38"/>
                          <wps:cNvCnPr/>
                          <wps:spPr bwMode="auto">
                            <a:xfrm>
                              <a:off x="11438" y="12454"/>
                              <a:ext cx="45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7" y="10848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40"/>
                          <wps:cNvCnPr/>
                          <wps:spPr bwMode="auto">
                            <a:xfrm>
                              <a:off x="8652" y="10199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41"/>
                          <wps:cNvCnPr/>
                          <wps:spPr bwMode="auto">
                            <a:xfrm flipH="1" flipV="1">
                              <a:off x="8210" y="10191"/>
                              <a:ext cx="443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42"/>
                          <wps:cNvCnPr/>
                          <wps:spPr bwMode="auto">
                            <a:xfrm flipV="1">
                              <a:off x="8654" y="11653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43"/>
                          <wps:cNvCnPr/>
                          <wps:spPr bwMode="auto">
                            <a:xfrm flipH="1">
                              <a:off x="8210" y="12453"/>
                              <a:ext cx="445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5" y="10847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46"/>
                        <wpg:cNvGrpSpPr>
                          <a:grpSpLocks/>
                        </wpg:cNvGrpSpPr>
                        <wpg:grpSpPr bwMode="auto">
                          <a:xfrm>
                            <a:off x="9454" y="6179"/>
                            <a:ext cx="689" cy="974"/>
                            <a:chOff x="8776" y="10191"/>
                            <a:chExt cx="2264" cy="2264"/>
                          </a:xfrm>
                        </wpg:grpSpPr>
                        <wps:wsp>
                          <wps:cNvPr id="29" name="Rectangle 4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776" y="10191"/>
                              <a:ext cx="2264" cy="2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98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55"/>
                          <wps:cNvCnPr/>
                          <wps:spPr bwMode="auto">
                            <a:xfrm flipV="1">
                              <a:off x="10395" y="10191"/>
                              <a:ext cx="645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56"/>
                          <wps:cNvCnPr/>
                          <wps:spPr bwMode="auto">
                            <a:xfrm>
                              <a:off x="10321" y="12453"/>
                              <a:ext cx="719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Oval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6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64"/>
                          <wps:cNvCnPr/>
                          <wps:spPr bwMode="auto">
                            <a:xfrm flipH="1" flipV="1">
                              <a:off x="8776" y="10191"/>
                              <a:ext cx="672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65"/>
                          <wps:cNvCnPr/>
                          <wps:spPr bwMode="auto">
                            <a:xfrm flipH="1">
                              <a:off x="8776" y="12453"/>
                              <a:ext cx="73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6482"/>
                            <a:ext cx="64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45BD8" w:rsidRDefault="00745BD8">
                              <w:pPr>
                                <w:pStyle w:val="En-tte"/>
                                <w:tabs>
                                  <w:tab w:val="clear" w:pos="4536"/>
                                  <w:tab w:val="clear" w:pos="9072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6" o:spid="_x0000_s1026" style="position:absolute;margin-left:241.5pt;margin-top:1.75pt;width:194.2pt;height:48.7pt;z-index:251650560" coordorigin="6259,6179" coordsize="3884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" o:allowincell="f">
                <v:group id="Group 33" o:spid="_x0000_s1027" style="position:absolute;left:6259;top:6269;width:1564;height:764" coordorigin="8210,10191" coordsize="3679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34" o:spid="_x0000_s1028" style="position:absolute;left:8918;top:9483;width:2264;height:367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RWXMQA&#10;AADbAAAADwAAAGRycy9kb3ducmV2LnhtbESPQWvCQBCF74L/YRmhN7NpaFVSV7FCoccaA6W3ITtm&#10;02Zn0+wa03/fFQRvM7w373uz3o62FQP1vnGs4DFJQRBXTjdcKyiPb/MVCB+QNbaOScEfedhuppM1&#10;5tpd+EBDEWoRQ9jnqMCE0OVS+sqQRZ+4jjhqJ9dbDHHta6l7vMRw28osTRfSYsORYLCjvaHqpzjb&#10;yM2eGvoqx4/nVXEy37+vu8/0WCv1MBt3LyACjeFuvl2/61h/Cddf4gB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EVlzEAAAA2wAAAA8AAAAAAAAAAAAAAAAAmAIAAGRycy9k&#10;b3ducmV2LnhtbFBLBQYAAAAABAAEAPUAAACJAwAAAAA=&#10;" stroked="f"/>
                  <v:line id="Line 35" o:spid="_x0000_s1029" style="position:absolute;flip:x;visibility:visible;mso-wrap-style:square" from="10640,10200" to="11441,11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++cMAAADbAAAADwAAAGRycy9kb3ducmV2LnhtbESPQYvCQAyF78L+hyGCN53ag0p1lHVF&#10;9CALW/0BoRPbsp1M6Yy2++83B8Fbwnt578tmN7hGPakLtWcD81kCirjwtubSwO16nK5AhYhssfFM&#10;Bv4owG77MdpgZn3PP/TMY6kkhEOGBqoY20zrUFTkMMx8Syza3XcOo6xdqW2HvYS7RqdJstAOa5aG&#10;Clv6qqj4zR/OwPfhlDY4vx36pb8n++PyktaXwpjJePhcg4o0xLf5dX22gi+w8osMo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xPvnDAAAA2wAAAA8AAAAAAAAAAAAA&#10;AAAAoQIAAGRycy9kb3ducmV2LnhtbFBLBQYAAAAABAAEAPkAAACRAwAAAAA=&#10;" strokeweight="1pt">
                    <v:stroke startarrowwidth="wide" endarrowwidth="wide"/>
                  </v:line>
                  <v:line id="Line 36" o:spid="_x0000_s1030" style="position:absolute;flip:y;visibility:visible;mso-wrap-style:square" from="11440,10191" to="11889,10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bYsIAAADbAAAADwAAAGRycy9kb3ducmV2LnhtbERPzWrCQBC+C77DMkJvZmMOjU2zSlXE&#10;HoJQmwcYspMfmp0N2a1J394tFHqbj+938v1senGn0XWWFWyiGARxZXXHjYLy87zegnAeWWNvmRT8&#10;kIP9brnIMdN24g+633wjQgi7DBW03g+ZlK5qyaCL7EAcuNqOBn2AYyP1iFMIN71M4vhZGuw4NLQ4&#10;0LGl6uv2bRRcT5ekx015mlJbx4dzWiRdUSn1tJrfXkF4mv2/+M/9rsP8F/j9JRw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2bYsIAAADbAAAADwAAAAAAAAAAAAAA&#10;AAChAgAAZHJzL2Rvd25yZXYueG1sUEsFBgAAAAAEAAQA+QAAAJADAAAAAA==&#10;" strokeweight="1pt">
                    <v:stroke startarrowwidth="wide" endarrowwidth="wide"/>
                  </v:line>
                  <v:line id="Line 37" o:spid="_x0000_s1031" style="position:absolute;flip:x y;visibility:visible;mso-wrap-style:square" from="10638,11654" to="1143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TFcIAAADbAAAADwAAAGRycy9kb3ducmV2LnhtbERPy2rCQBTdF/oPwy24aya68BEzSikI&#10;IljwQenymrkmoZk76cyYpH/vLASXh/PO14NpREfO15YVjJMUBHFhdc2lgvNp8z4H4QOyxsYyKfgn&#10;D+vV60uOmbY9H6g7hlLEEPYZKqhCaDMpfVGRQZ/YljhyV+sMhghdKbXDPoabRk7SdCoN1hwbKmzp&#10;s6Li93gzCha7dthcvr+cmxV/6f6A8+v4xys1ehs+liACDeEpfri3WsEkro9f4g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BTFcIAAADbAAAADwAAAAAAAAAAAAAA&#10;AAChAgAAZHJzL2Rvd25yZXYueG1sUEsFBgAAAAAEAAQA+QAAAJADAAAAAA==&#10;" strokeweight="1pt">
                    <v:stroke startarrowwidth="wide" endarrowwidth="wide"/>
                  </v:line>
                  <v:line id="Line 38" o:spid="_x0000_s1032" style="position:absolute;visibility:visible;mso-wrap-style:square" from="11438,12454" to="1188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r5cIAAADbAAAADwAAAGRycy9kb3ducmV2LnhtbESPzYrCQBCE74LvMLSwN53ogkjWUVQ0&#10;evXn4N6aTG8SNtMTMq3Gt3cWFjwWVfUVNV92rlZ3akPl2cB4lIAizr2tuDBwOe+GM1BBkC3WnsnA&#10;kwIsF/3eHFPrH3yk+0kKFSEcUjRQijSp1iEvyWEY+YY4ej++dShRtoW2LT4i3NV6kiRT7bDiuFBi&#10;Q5uS8t/TzRm43kS+s6zZJutDUcvuMwuzfWbMx6BbfYES6uQd/m8frIHJGP6+xB+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hr5cIAAADbAAAADwAAAAAAAAAAAAAA&#10;AAChAgAAZHJzL2Rvd25yZXYueG1sUEsFBgAAAAAEAAQA+QAAAJADAAAAAA==&#10;" strokeweight="1pt">
                    <v:stroke startarrowwidth="wide" endarrowwidth="wide"/>
                  </v:line>
                  <v:oval id="Oval 39" o:spid="_x0000_s1033" style="position:absolute;left:9827;top:10848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o3MYA&#10;AADbAAAADwAAAGRycy9kb3ducmV2LnhtbESPT2vCQBTE74V+h+UJvRTdNIKUmFWktKgHCxoRvD2z&#10;L39s9m2aXTV++26h0OMwM79h0nlvGnGlztWWFbyMIhDEudU1lwr22cfwFYTzyBoby6TgTg7ms8eH&#10;FBNtb7yl686XIkDYJaig8r5NpHR5RQbdyLbEwStsZ9AH2ZVSd3gLcNPIOIom0mDNYaHClt4qyr92&#10;F6PgaE7nQ7acbN7Hp7ygb3ou18tPpZ4G/WIKwlPv/8N/7ZVWEMfw+yX8AD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Ko3MYAAADbAAAADwAAAAAAAAAAAAAAAACYAgAAZHJz&#10;L2Rvd25yZXYueG1sUEsFBgAAAAAEAAQA9QAAAIsDAAAAAA==&#10;" filled="f" strokeweight="1pt"/>
                  <v:line id="Line 40" o:spid="_x0000_s1034" style="position:absolute;visibility:visible;mso-wrap-style:square" from="8652,10199" to="9453,10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ZQCc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LFK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GUAnDAAAA2wAAAA8AAAAAAAAAAAAA&#10;AAAAoQIAAGRycy9kb3ducmV2LnhtbFBLBQYAAAAABAAEAPkAAACRAwAAAAA=&#10;" strokeweight="1pt">
                    <v:stroke startarrowwidth="wide" endarrowwidth="wide"/>
                  </v:line>
                  <v:line id="Line 41" o:spid="_x0000_s1035" style="position:absolute;flip:x y;visibility:visible;mso-wrap-style:square" from="8210,10191" to="8653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tVFsUAAADbAAAADwAAAGRycy9kb3ducmV2LnhtbESPQWvCQBSE70L/w/IKvelGKdamboII&#10;QhEsGKX0+Jp9JqHZt+nuauK/dwsFj8PMfMMs88G04kLON5YVTCcJCOLS6oYrBcfDZrwA4QOyxtYy&#10;KbiShzx7GC0x1bbnPV2KUIkIYZ+igjqELpXSlzUZ9BPbEUfvZJ3BEKWrpHbYR7hp5SxJ5tJgw3Gh&#10;xo7WNZU/xdkoeN12w+b788O5l/I32e1xcZp+eaWeHofVG4hAQ7iH/9vvWsHsGf6+xB8g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tVFsUAAADbAAAADwAAAAAAAAAA&#10;AAAAAAChAgAAZHJzL2Rvd25yZXYueG1sUEsFBgAAAAAEAAQA+QAAAJMDAAAAAA==&#10;" strokeweight="1pt">
                    <v:stroke startarrowwidth="wide" endarrowwidth="wide"/>
                  </v:line>
                  <v:line id="Line 42" o:spid="_x0000_s1036" style="position:absolute;flip:y;visibility:visible;mso-wrap-style:square" from="8654,11653" to="9455,1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xb2sQAAADbAAAADwAAAGRycy9kb3ducmV2LnhtbESP0WrCQBRE3wv+w3KFvjUbA20kdZWq&#10;iH0Igmk+4JK9JqHZuyG7Nenfu4Lg4zAzZ5jVZjKduNLgWssKFlEMgriyuuVaQflzeFuCcB5ZY2eZ&#10;FPyTg8169rLCTNuRz3QtfC0ChF2GChrv+0xKVzVk0EW2Jw7exQ4GfZBDLfWAY4CbTiZx/CENthwW&#10;Guxp11D1W/wZBaf9MelwUe7H1F7i7SHNkzavlHqdT1+fIDxN/hl+tL+1guQd7l/C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FvaxAAAANsAAAAPAAAAAAAAAAAA&#10;AAAAAKECAABkcnMvZG93bnJldi54bWxQSwUGAAAAAAQABAD5AAAAkgMAAAAA&#10;" strokeweight="1pt">
                    <v:stroke startarrowwidth="wide" endarrowwidth="wide"/>
                  </v:line>
                  <v:line id="Line 43" o:spid="_x0000_s1037" style="position:absolute;flip:x;visibility:visible;mso-wrap-style:square" from="8210,12453" to="8655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7FrcAAAADbAAAADwAAAGRycy9kb3ducmV2LnhtbESPzQrCMBCE74LvEFbwpqk9qFSj+IPo&#10;QQR/HmBp1rbYbEoTbX17Iwgeh5n5hpkvW1OKF9WusKxgNIxAEKdWF5wpuF13gykI55E1lpZJwZsc&#10;LBfdzhwTbRs+0+viMxEg7BJUkHtfJVK6NCeDbmgr4uDdbW3QB1lnUtfYBLgpZRxFY2mw4LCQY0Wb&#10;nNLH5WkUnLb7uMTRbdtM7D1a7ybHuDimSvV77WoGwlPr/+Ff+6AVxGP4fgk/QC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uOxa3AAAAA2wAAAA8AAAAAAAAAAAAAAAAA&#10;oQIAAGRycy9kb3ducmV2LnhtbFBLBQYAAAAABAAEAPkAAACOAwAAAAA=&#10;" strokeweight="1pt">
                    <v:stroke startarrowwidth="wide" endarrowwidth="wide"/>
                  </v:line>
                  <v:oval id="Oval 44" o:spid="_x0000_s1038" style="position:absolute;left:9315;top:10847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LRMYA&#10;AADbAAAADwAAAGRycy9kb3ducmV2LnhtbESPT2vCQBTE70K/w/IKXqRutKAlzSqlWLQHBU0p9PbM&#10;vvzR7Ns0u2r67d2C4HGYmd8wybwztThT6yrLCkbDCARxZnXFhYKv9OPpBYTzyBpry6TgjxzMZw+9&#10;BGNtL7yl884XIkDYxaig9L6JpXRZSQbd0DbEwctta9AH2RZSt3gJcFPLcRRNpMGKw0KJDb2XlB13&#10;J6Pgx+wP3+lysl4877OcfmlQfC43SvUfu7dXEJ46fw/f2iutYDyF/y/h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ULRMYAAADbAAAADwAAAAAAAAAAAAAAAACYAgAAZHJz&#10;L2Rvd25yZXYueG1sUEsFBgAAAAAEAAQA9QAAAIsDAAAAAA==&#10;" filled="f" strokeweight="1pt"/>
                </v:group>
                <v:group id="Group 46" o:spid="_x0000_s1039" style="position:absolute;left:9454;top:6179;width:689;height:974" coordorigin="8776,10191" coordsize="2264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47" o:spid="_x0000_s1040" style="position:absolute;left:8776;top:10191;width:2264;height:22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tCMMA&#10;AADbAAAADwAAAGRycy9kb3ducmV2LnhtbESPX2vCMBTF34V9h3AHvmm6skntGsUNBj66Kohvl+a2&#10;6dbcdE2m9dsvA8HHw/nz4xTr0XbiTINvHSt4micgiCunW24UHPYfswyED8gaO8ek4Eoe1quHSYG5&#10;dhf+pHMZGhFH2OeowITQ51L6ypBFP3c9cfRqN1gMUQ6N1ANe4rjtZJokC2mx5Ugw2NO7oeq7/LWR&#10;mz63dDqMu5esrM3Xz9vmmOwbpaaP4+YVRKAx3MO39lYrSJf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utCMMAAADbAAAADwAAAAAAAAAAAAAAAACYAgAAZHJzL2Rv&#10;d25yZXYueG1sUEsFBgAAAAAEAAQA9QAAAIgDAAAAAA==&#10;" stroked="f"/>
                  <v:oval id="Oval 48" o:spid="_x0000_s1041" style="position:absolute;left:10124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WncQA&#10;AADbAAAADwAAAGRycy9kb3ducmV2LnhtbESPQWvCQBSE74X+h+UVvNVNF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K1p3EAAAA2wAAAA8AAAAAAAAAAAAAAAAAmAIAAGRycy9k&#10;b3ducmV2LnhtbFBLBQYAAAAABAAEAPUAAACJAwAAAAA=&#10;" strokeweight="1pt"/>
                  <v:oval id="Oval 49" o:spid="_x0000_s1042" style="position:absolute;left:10124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hI6s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YSOrEAAAA2wAAAA8AAAAAAAAAAAAAAAAAmAIAAGRycy9k&#10;b3ducmV2LnhtbFBLBQYAAAAABAAEAPUAAACJAwAAAAA=&#10;" strokeweight="1pt"/>
                  <v:oval id="Oval 50" o:spid="_x0000_s1043" style="position:absolute;left:10124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Ttcc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U7XHEAAAA2wAAAA8AAAAAAAAAAAAAAAAAmAIAAGRycy9k&#10;b3ducmV2LnhtbFBLBQYAAAAABAAEAPUAAACJAwAAAAA=&#10;" strokeweight="1pt"/>
                  <v:oval id="Oval 51" o:spid="_x0000_s1044" style="position:absolute;left:10124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11Bc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9dQXEAAAA2wAAAA8AAAAAAAAAAAAAAAAAmAIAAGRycy9k&#10;b3ducmV2LnhtbFBLBQYAAAAABAAEAPUAAACJAwAAAAA=&#10;" strokeweight="1pt"/>
                  <v:oval id="Oval 52" o:spid="_x0000_s1045" style="position:absolute;left:10124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QnsQA&#10;AADbAAAADwAAAGRycy9kb3ducmV2LnhtbESPQWvCQBSE74L/YXlCb3Wjx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x0J7EAAAA2wAAAA8AAAAAAAAAAAAAAAAAmAIAAGRycy9k&#10;b3ducmV2LnhtbFBLBQYAAAAABAAEAPUAAACJAwAAAAA=&#10;" strokeweight="1pt"/>
                  <v:oval id="Oval 53" o:spid="_x0000_s1046" style="position:absolute;left:10124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NO6cUA&#10;AADbAAAADwAAAGRycy9kb3ducmV2LnhtbESPQWvCQBSE7wX/w/KE3uomFlKNbkREIZdSar14e2af&#10;STD7NuxuY9pf3y0Uehxm5htmvRlNJwZyvrWsIJ0lIIgrq1uuFZw+Dk8LED4ga+wsk4Iv8rApJg9r&#10;zLW98zsNx1CLCGGfo4ImhD6X0lcNGfQz2xNH72qdwRClq6V2eI9w08l5kmTSYMtxocGedg1Vt+On&#10;UUAvr+U+M4dl9jbudXou3e57uCj1OB23KxCBxvAf/muXWsFzBr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07pxQAAANsAAAAPAAAAAAAAAAAAAAAAAJgCAABkcnMv&#10;ZG93bnJldi54bWxQSwUGAAAAAAQABAD1AAAAigMAAAAA&#10;" strokeweight="1pt"/>
                  <v:rect id="Rectangle 54" o:spid="_x0000_s1047" style="position:absolute;left:10398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xxcQA&#10;AADbAAAADwAAAGRycy9kb3ducmV2LnhtbESPQWsCMRSE7wX/Q3iFXkSztlTXrVGsUOi1qyjenpvX&#10;zdLNy5Kkuv57Uyh4HGbmG2ax6m0rzuRD41jBZJyBIK6cbrhWsNt+jHIQISJrbB2TgisFWC0HDwss&#10;tLvwF53LWIsE4VCgAhNjV0gZKkMWw9h1xMn7dt5iTNLXUnu8JLht5XOWTaXFhtOCwY42hqqf8tcq&#10;KHP/Xh/mw93p9bjf+IkJw9znSj099us3EJH6eA//tz+1gpcZ/H1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uccXEAAAA2wAAAA8AAAAAAAAAAAAAAAAAmAIAAGRycy9k&#10;b3ducmV2LnhtbFBLBQYAAAAABAAEAPUAAACJAwAAAAA=&#10;" strokecolor="white" strokeweight="1pt"/>
                  <v:line id="Line 55" o:spid="_x0000_s1048" style="position:absolute;flip:y;visibility:visible;mso-wrap-style:square" from="10395,10191" to="11040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fgccIAAADbAAAADwAAAGRycy9kb3ducmV2LnhtbERPW2vCMBR+F/Yfwhn4puk2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efgcc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  <v:line id="Line 56" o:spid="_x0000_s1049" style="position:absolute;visibility:visible;mso-wrap-style:square" from="10321,12453" to="11040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ELHMQAAADbAAAADwAAAGRycy9kb3ducmV2LnhtbESPQWsCMRSE7wX/Q3iCt5rdCrZdjWKF&#10;RU+2tRU8Pjavm62bl7CJuv77plDocZiZb5j5sretuFAXGscK8nEGgrhyuuFawedHef8EIkRkja1j&#10;UnCjAMvF4G6OhXZXfqfLPtYiQTgUqMDE6AspQ2XIYhg7T5y8L9dZjEl2tdQdXhPctvIhy6bSYsNp&#10;waCntaHqtD9bBY+1KY+7l1d9OEwy9v4t/96UuVKjYb+agYjUx//wX3urFUye4fdL+gF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0QscxAAAANsAAAAPAAAAAAAAAAAA&#10;AAAAAKECAABkcnMvZG93bnJldi54bWxQSwUGAAAAAAQABAD5AAAAkgMAAAAA&#10;" strokeweight="1pt">
                    <v:stroke startarrowwidth="wide" startarrowlength="short" endarrowwidth="wide" endarrowlength="short"/>
                  </v:line>
                  <v:oval id="Oval 57" o:spid="_x0000_s1050" style="position:absolute;left:9232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Ae8EA&#10;AADbAAAADwAAAGRycy9kb3ducmV2LnhtbERPz2vCMBS+D/wfwhO8zVSRTjujiCj0IjL14u2teWvL&#10;mpeSxFr9681hsOPH93u57k0jOnK+tqxgMk5AEBdW11wquJz373MQPiBrbCyTggd5WK8Gb0vMtL3z&#10;F3WnUIoYwj5DBVUIbSalLyoy6Me2JY7cj3UGQ4SulNrhPYabRk6TJJUGa44NFba0raj4Pd2MAvo4&#10;5LvU7Bfpsd/pyTV322f3rdRo2G8+QQTqw7/4z51rBbO4Pn6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AHvBAAAA2wAAAA8AAAAAAAAAAAAAAAAAmAIAAGRycy9kb3du&#10;cmV2LnhtbFBLBQYAAAAABAAEAPUAAACGAwAAAAA=&#10;" strokeweight="1pt"/>
                  <v:oval id="Oval 58" o:spid="_x0000_s1051" style="position:absolute;left:9232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yl4MQA&#10;AADbAAAADwAAAGRycy9kb3ducmV2LnhtbESPQWvCQBSE74X+h+UVvNVNR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MpeDEAAAA2wAAAA8AAAAAAAAAAAAAAAAAmAIAAGRycy9k&#10;b3ducmV2LnhtbFBLBQYAAAAABAAEAPUAAACJAwAAAAA=&#10;" strokeweight="1pt"/>
                  <v:oval id="Oval 59" o:spid="_x0000_s1052" style="position:absolute;left:9232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47l8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O5fEAAAA2wAAAA8AAAAAAAAAAAAAAAAAmAIAAGRycy9k&#10;b3ducmV2LnhtbFBLBQYAAAAABAAEAPUAAACJAwAAAAA=&#10;" strokeweight="1pt"/>
                  <v:oval id="Oval 60" o:spid="_x0000_s1053" style="position:absolute;left:9232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eDM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jB7gb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SngzEAAAA2wAAAA8AAAAAAAAAAAAAAAAAmAIAAGRycy9k&#10;b3ducmV2LnhtbFBLBQYAAAAABAAEAPUAAACJAwAAAAA=&#10;" strokeweight="1pt"/>
                  <v:oval id="Oval 61" o:spid="_x0000_s1054" style="position:absolute;left:9232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sGeM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7BnjEAAAA2wAAAA8AAAAAAAAAAAAAAAAAmAIAAGRycy9k&#10;b3ducmV2LnhtbFBLBQYAAAAABAAEAPUAAACJAwAAAAA=&#10;" strokeweight="1pt"/>
                  <v:oval id="Oval 62" o:spid="_x0000_s1055" style="position:absolute;left:9232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ej48QA&#10;AADbAAAADwAAAGRycy9kb3ducmV2LnhtbESPQWvCQBSE74L/YXlCb3Wj1L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3o+PEAAAA2wAAAA8AAAAAAAAAAAAAAAAAmAIAAGRycy9k&#10;b3ducmV2LnhtbFBLBQYAAAAABAAEAPUAAACJAwAAAAA=&#10;" strokeweight="1pt"/>
                  <v:rect id="Rectangle 63" o:spid="_x0000_s1056" style="position:absolute;left:9116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nI8MA&#10;AADbAAAADwAAAGRycy9kb3ducmV2LnhtbESPQWsCMRSE7wX/Q3gFL6JZpZV1NYoVhF67FcXbc/Pc&#10;LN28LEmq679vCoUeh5n5hlltetuKG/nQOFYwnWQgiCunG64VHD734xxEiMgaW8ek4EEBNuvB0woL&#10;7e78Qbcy1iJBOBSowMTYFVKGypDFMHEdcfKuzluMSfpaao/3BLetnGXZXFpsOC0Y7GhnqPoqv62C&#10;Mvdv9WkxOlxez8edn5owyn2u1PC53y5BROrjf/iv/a4VvMzh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SnI8MAAADbAAAADwAAAAAAAAAAAAAAAACYAgAAZHJzL2Rv&#10;d25yZXYueG1sUEsFBgAAAAAEAAQA9QAAAIgDAAAAAA==&#10;" strokecolor="white" strokeweight="1pt"/>
                  <v:line id="Line 64" o:spid="_x0000_s1057" style="position:absolute;flip:x y;visibility:visible;mso-wrap-style:square" from="8776,10191" to="9448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zdKsUAAADbAAAADwAAAGRycy9kb3ducmV2LnhtbESPT2sCMRTE7wW/Q3iCl6JZF2llaxQR&#10;lB4srX/o+bF53aRuXpYk1e23bwqFHoeZ+Q2zWPWuFVcK0XpWMJ0UIIhrry03Cs6n7XgOIiZkja1n&#10;UvBNEVbLwd0CK+1vfKDrMTUiQzhWqMCk1FVSxtqQwzjxHXH2PnxwmLIMjdQBbxnuWlkWxYN0aDkv&#10;GOxoY6i+HL+cAuteD5dT9x73888Xc//WlMHuSqVGw379BCJRn/7Df+1nrWD2CL9f8g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wzdKsUAAADbAAAADwAAAAAAAAAA&#10;AAAAAAChAgAAZHJzL2Rvd25yZXYueG1sUEsFBgAAAAAEAAQA+QAAAJMDAAAAAA==&#10;" strokeweight="1pt">
                    <v:stroke startarrowwidth="wide" startarrowlength="short" endarrowwidth="wide" endarrowlength="short"/>
                  </v:line>
                  <v:line id="Line 65" o:spid="_x0000_s1058" style="position:absolute;flip:x;visibility:visible;mso-wrap-style:square" from="8776,12453" to="9507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GTDMIAAADbAAAADwAAAGRycy9kb3ducmV2LnhtbERPW2vCMBR+F/Yfwhn4punG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eGTDM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59" type="#_x0000_t202" style="position:absolute;left:8280;top:6482;width:64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ztF8UA&#10;AADbAAAADwAAAGRycy9kb3ducmV2LnhtbESPQWsCMRSE74X+h/CE3mrWIrXdGqW0qHvxoFbs8bF5&#10;Joubl+0mXbf/3ghCj8PMfMNM572rRUdtqDwrGA0zEMSl1xUbBV+7xeMLiBCRNdaeScEfBZjP7u+m&#10;mGt/5g1122hEgnDIUYGNscmlDKUlh2HoG+LkHX3rMCbZGqlbPCe4q+VTlj1LhxWnBYsNfVgqT9tf&#10;p2DZFTvXlPbzezL5MYXZh8NqHZR6GPTvbyAi9fE/fGsXWsH4Fa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O0XxQAAANsAAAAPAAAAAAAAAAAAAAAAAJgCAABkcnMv&#10;ZG93bnJldi54bWxQSwUGAAAAAAQABAD1AAAAigMAAAAA&#10;" stroked="f" strokeweight="1pt">
                  <v:textbox>
                    <w:txbxContent>
                      <w:p w:rsidR="00745BD8" w:rsidRDefault="00745BD8">
                        <w:pPr>
                          <w:pStyle w:val="En-tte"/>
                          <w:tabs>
                            <w:tab w:val="clear" w:pos="4536"/>
                            <w:tab w:val="clear" w:pos="9072"/>
                          </w:tabs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745BD8" w:rsidRDefault="009562D1" w:rsidP="009562D1">
      <w:pPr>
        <w:tabs>
          <w:tab w:val="left" w:leader="dot" w:pos="4678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9562D1" w:rsidRDefault="009562D1" w:rsidP="009562D1">
      <w:pPr>
        <w:tabs>
          <w:tab w:val="left" w:leader="dot" w:pos="4678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3-</w:t>
      </w:r>
      <w:r w:rsidRPr="003F39F6">
        <w:rPr>
          <w:rFonts w:ascii="Times New Roman" w:hAnsi="Times New Roman"/>
          <w:b/>
          <w:highlight w:val="yellow"/>
        </w:rPr>
        <w:tab/>
        <w:t>Étude expérimentale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3-1</w:t>
      </w:r>
      <w:r>
        <w:rPr>
          <w:rFonts w:ascii="Times New Roman" w:hAnsi="Times New Roman"/>
        </w:rPr>
        <w:tab/>
      </w:r>
      <w:r w:rsidRPr="00337BC5">
        <w:rPr>
          <w:rFonts w:ascii="Times New Roman" w:hAnsi="Times New Roman"/>
          <w:u w:val="single"/>
        </w:rPr>
        <w:t>Rapport de transformation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19050</wp:posOffset>
                </wp:positionV>
                <wp:extent cx="2820035" cy="1256665"/>
                <wp:effectExtent l="0" t="0" r="0" b="0"/>
                <wp:wrapNone/>
                <wp:docPr id="1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035" cy="1256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1" w:name="_MON_1053805553"/>
                          <w:bookmarkEnd w:id="1"/>
                          <w:p w:rsidR="00745BD8" w:rsidRDefault="00745BD8">
                            <w:r>
                              <w:rPr>
                                <w:rFonts w:ascii="Times New Roman" w:hAnsi="Times New Roman"/>
                              </w:rPr>
                              <w:object w:dxaOrig="5670" w:dyaOrig="2490">
                                <v:shape id="_x0000_i1028" type="#_x0000_t75" style="width:206.65pt;height:90.75pt" o:ole="" fillcolor="window">
                                  <v:imagedata r:id="rId10" o:title=""/>
                                </v:shape>
                                <o:OLEObject Type="Embed" ProgID="Word.Picture.8" ShapeID="_x0000_i1028" DrawAspect="Content" ObjectID="_1835968340" r:id="rId11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1" o:spid="_x0000_s1060" type="#_x0000_t202" style="position:absolute;margin-left:250.9pt;margin-top:1.5pt;width:222.05pt;height:98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" o:allowincell="f" filled="f" stroked="f" strokeweight="1pt">
                <v:textbox>
                  <w:txbxContent>
                    <w:bookmarkStart w:id="2" w:name="_MON_1053805553"/>
                    <w:bookmarkEnd w:id="2"/>
                    <w:p w:rsidR="00745BD8" w:rsidRDefault="00745BD8">
                      <w:r>
                        <w:rPr>
                          <w:rFonts w:ascii="Times New Roman" w:hAnsi="Times New Roman"/>
                        </w:rPr>
                        <w:object w:dxaOrig="5670" w:dyaOrig="2490">
                          <v:shape id="_x0000_i1028" type="#_x0000_t75" style="width:206.65pt;height:90.75pt" o:ole="" fillcolor="window">
                            <v:imagedata r:id="rId10" o:title=""/>
                          </v:shape>
                          <o:OLEObject Type="Embed" ProgID="Word.Picture.8" ShapeID="_x0000_i1028" DrawAspect="Content" ObjectID="_1835968340" r:id="rId1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 l’aide du montage ci-dessous, </w:t>
      </w:r>
      <w:r w:rsidR="00337BC5">
        <w:rPr>
          <w:rFonts w:ascii="Times New Roman" w:hAnsi="Times New Roman"/>
        </w:rPr>
        <w:t xml:space="preserve">régler le générateur </w:t>
      </w:r>
      <w:r w:rsidR="00337BC5">
        <w:rPr>
          <w:rFonts w:ascii="Times New Roman" w:hAnsi="Times New Roman"/>
        </w:rPr>
        <w:br/>
        <w:t>à 6V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="00745BD8">
        <w:rPr>
          <w:rFonts w:ascii="Times New Roman" w:hAnsi="Times New Roman"/>
        </w:rPr>
        <w:t>emplir le tableau suivant.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F" w:firstRow="1" w:lastRow="0" w:firstColumn="1" w:lastColumn="0" w:noHBand="0" w:noVBand="0"/>
      </w:tblPr>
      <w:tblGrid>
        <w:gridCol w:w="1686"/>
        <w:gridCol w:w="1686"/>
        <w:gridCol w:w="1686"/>
        <w:gridCol w:w="1686"/>
        <w:gridCol w:w="1686"/>
        <w:gridCol w:w="1686"/>
      </w:tblGrid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U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</w:t>
            </w:r>
            <w:r>
              <w:rPr>
                <w:rFonts w:ascii="Times New Roman" w:hAnsi="Times New Roman"/>
                <w:b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</w:tr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250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1000</w:t>
            </w: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  <w:tr w:rsidR="00745BD8">
        <w:tblPrEx>
          <w:tblCellMar>
            <w:top w:w="0" w:type="dxa"/>
            <w:bottom w:w="0" w:type="dxa"/>
          </w:tblCellMar>
        </w:tblPrEx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1000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250</w:t>
            </w: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5BDD6A7" wp14:editId="2EE074D9">
                <wp:simplePos x="0" y="0"/>
                <wp:positionH relativeFrom="column">
                  <wp:posOffset>-25400</wp:posOffset>
                </wp:positionH>
                <wp:positionV relativeFrom="paragraph">
                  <wp:posOffset>113665</wp:posOffset>
                </wp:positionV>
                <wp:extent cx="6423660" cy="2125980"/>
                <wp:effectExtent l="0" t="0" r="15240" b="26670"/>
                <wp:wrapNone/>
                <wp:docPr id="1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3660" cy="2125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562D1" w:rsidRDefault="00745BD8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>Conclusion :</w:t>
                            </w: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On remarque que </w:t>
                            </w:r>
                            <w:r w:rsidR="009562D1">
                              <w:rPr>
                                <w:rFonts w:ascii="Times New Roman" w:hAnsi="Times New Roman"/>
                              </w:rPr>
                              <w:t>……………………………………………….</w:t>
                            </w:r>
                          </w:p>
                          <w:p w:rsidR="00745BD8" w:rsidRDefault="00CB4B57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="00745BD8"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Ce rapport est appelé </w:t>
                            </w:r>
                            <w:r w:rsidR="009562D1">
                              <w:rPr>
                                <w:rFonts w:ascii="Times New Roman" w:hAnsi="Times New Roman"/>
                                <w:b/>
                              </w:rPr>
                              <w:t>…………………………………………..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Ici, le rapport de transformation du transformateur étudié vaut m = ……</w:t>
                            </w:r>
                            <w:r w:rsidR="009562D1">
                              <w:rPr>
                                <w:rFonts w:ascii="Times New Roman" w:hAnsi="Times New Roman"/>
                              </w:rPr>
                              <w:t xml:space="preserve"> ou m = ………..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Si m &gt; 1, on dit que le transformateur es</w:t>
                            </w:r>
                            <w:r w:rsidR="00337BC5">
                              <w:rPr>
                                <w:rFonts w:ascii="Times New Roman" w:hAnsi="Times New Roman"/>
                              </w:rPr>
                              <w:t>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Si m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1, on dit que le transformateur est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2" o:spid="_x0000_s1061" type="#_x0000_t202" style="position:absolute;margin-left:-2pt;margin-top:8.95pt;width:505.8pt;height:167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" o:allowincell="f" filled="f" strokeweight="1.5pt">
                <v:textbox>
                  <w:txbxContent>
                    <w:p w:rsidR="009562D1" w:rsidRDefault="00745BD8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 w:rsidRPr="00337BC5">
                        <w:rPr>
                          <w:rFonts w:ascii="Times New Roman" w:hAnsi="Times New Roman"/>
                          <w:b/>
                        </w:rPr>
                        <w:t>Conclusion :</w:t>
                      </w:r>
                      <w:r w:rsidRPr="00337BC5">
                        <w:rPr>
                          <w:rFonts w:ascii="Times New Roman" w:hAnsi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On remarque que </w:t>
                      </w:r>
                      <w:r w:rsidR="009562D1">
                        <w:rPr>
                          <w:rFonts w:ascii="Times New Roman" w:hAnsi="Times New Roman"/>
                        </w:rPr>
                        <w:t>……………………………………………….</w:t>
                      </w:r>
                    </w:p>
                    <w:p w:rsidR="00745BD8" w:rsidRDefault="00CB4B57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br/>
                      </w:r>
                      <w:r w:rsidR="00745BD8"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Ce rapport est appelé </w:t>
                      </w:r>
                      <w:r w:rsidR="009562D1">
                        <w:rPr>
                          <w:rFonts w:ascii="Times New Roman" w:hAnsi="Times New Roman"/>
                          <w:b/>
                        </w:rPr>
                        <w:t>…………………………………………..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Ici, le rapport de transformation du transformateur étudié vaut m = ……</w:t>
                      </w:r>
                      <w:r w:rsidR="009562D1">
                        <w:rPr>
                          <w:rFonts w:ascii="Times New Roman" w:hAnsi="Times New Roman"/>
                        </w:rPr>
                        <w:t xml:space="preserve"> ou m = ………..</w:t>
                      </w:r>
                      <w:r>
                        <w:rPr>
                          <w:rFonts w:ascii="Times New Roman" w:hAnsi="Times New Roman"/>
                        </w:rPr>
                        <w:t>Si m &gt; 1, on dit que le transformateur es</w:t>
                      </w:r>
                      <w:r w:rsidR="00337BC5">
                        <w:rPr>
                          <w:rFonts w:ascii="Times New Roman" w:hAnsi="Times New Roman"/>
                        </w:rPr>
                        <w:t>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Si m </w:t>
                      </w:r>
                      <w:r>
                        <w:rPr>
                          <w:rFonts w:ascii="Times New Roman" w:hAnsi="Times New Roman"/>
                        </w:rPr>
                        <w:t>&lt;</w:t>
                      </w:r>
                      <w:r>
                        <w:rPr>
                          <w:rFonts w:ascii="Times New Roman" w:hAnsi="Times New Roman"/>
                        </w:rPr>
                        <w:t xml:space="preserve"> 1, on dit que le transformateur est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Visualisation des tensions aux bornes du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Après réa</w:t>
      </w:r>
      <w:r w:rsidR="000B3F92">
        <w:rPr>
          <w:rFonts w:ascii="Times New Roman" w:hAnsi="Times New Roman"/>
        </w:rPr>
        <w:t xml:space="preserve">lisation du montage ci-dessous : </w:t>
      </w:r>
      <w:r w:rsidR="000B3F92">
        <w:rPr>
          <w:rFonts w:ascii="Times New Roman" w:hAnsi="Times New Roman"/>
        </w:rPr>
        <w:t>Transformateur élévateur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316980" cy="229362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10350" w:type="dxa"/>
        <w:tblLook w:val="04A0" w:firstRow="1" w:lastRow="0" w:firstColumn="1" w:lastColumn="0" w:noHBand="0" w:noVBand="1"/>
      </w:tblPr>
      <w:tblGrid>
        <w:gridCol w:w="5175"/>
        <w:gridCol w:w="5175"/>
      </w:tblGrid>
      <w:tr w:rsidR="000B3F92" w:rsidTr="000B3F92">
        <w:trPr>
          <w:trHeight w:val="519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Primaire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Secondaire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(N1) = ……….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Spires </w:t>
            </w:r>
            <w:r>
              <w:rPr>
                <w:rFonts w:ascii="Times New Roman" w:hAnsi="Times New Roman"/>
              </w:rPr>
              <w:t xml:space="preserve">(N2) </w:t>
            </w:r>
            <w:r>
              <w:rPr>
                <w:rFonts w:ascii="Times New Roman" w:hAnsi="Times New Roman"/>
              </w:rPr>
              <w:t>= ……….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Pr="000B3F92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 w:rsidR="000B3F92">
              <w:rPr>
                <w:rFonts w:ascii="Times New Roman" w:hAnsi="Times New Roman"/>
              </w:rPr>
              <w:t>u</w:t>
            </w:r>
            <w:r w:rsidR="000B3F92" w:rsidRPr="000B3F92">
              <w:rPr>
                <w:rFonts w:ascii="Times New Roman" w:hAnsi="Times New Roman"/>
                <w:vertAlign w:val="subscript"/>
              </w:rPr>
              <w:t>1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  <w:tc>
          <w:tcPr>
            <w:tcW w:w="5175" w:type="dxa"/>
          </w:tcPr>
          <w:p w:rsidR="000B3F92" w:rsidRDefault="00355CCD" w:rsidP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>
              <w:rPr>
                <w:rFonts w:ascii="Times New Roman" w:hAnsi="Times New Roman"/>
              </w:rPr>
              <w:t xml:space="preserve"> </w:t>
            </w:r>
            <w:r w:rsidR="000B3F92">
              <w:rPr>
                <w:rFonts w:ascii="Times New Roman" w:hAnsi="Times New Roman"/>
              </w:rPr>
              <w:t>u</w:t>
            </w:r>
            <w:r w:rsidR="000B3F92">
              <w:rPr>
                <w:rFonts w:ascii="Times New Roman" w:hAnsi="Times New Roman"/>
                <w:vertAlign w:val="subscript"/>
              </w:rPr>
              <w:t>2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t>avec le voltmètre</w:t>
            </w:r>
          </w:p>
        </w:tc>
      </w:tr>
      <w:tr w:rsidR="000B3F92" w:rsidTr="000B3F92">
        <w:trPr>
          <w:trHeight w:val="566"/>
        </w:trPr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40A43B9" wp14:editId="48D4F8CF">
                  <wp:extent cx="3124200" cy="2392680"/>
                  <wp:effectExtent l="0" t="0" r="0" b="0"/>
                  <wp:docPr id="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1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………………  </w:t>
            </w:r>
            <w:r w:rsidRPr="00337BC5">
              <w:rPr>
                <w:rFonts w:ascii="Times New Roman" w:hAnsi="Times New Roman"/>
                <w:sz w:val="28"/>
                <w:szCs w:val="28"/>
              </w:rPr>
              <w:br/>
              <w:t xml:space="preserve">fréquence  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 xml:space="preserve"> f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 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D59E68E" wp14:editId="6CEEA8C1">
                  <wp:extent cx="3116580" cy="2354580"/>
                  <wp:effectExtent l="0" t="0" r="0" b="0"/>
                  <wp:docPr id="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2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>max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………………   </w:t>
            </w: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Fréquence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>f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</w:tr>
      <w:tr w:rsidR="003F39F6" w:rsidTr="003E02F1">
        <w:trPr>
          <w:trHeight w:val="566"/>
        </w:trPr>
        <w:tc>
          <w:tcPr>
            <w:tcW w:w="10350" w:type="dxa"/>
            <w:gridSpan w:val="2"/>
          </w:tcPr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Calculer :</w:t>
            </w: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sz w:val="28"/>
                  <w:szCs w:val="28"/>
                </w:rPr>
                <m:t xml:space="preserve">  </m:t>
              </m:r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= …………………………………………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…………………………………………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U2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U1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den>
              </m:f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…………………………………….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</w:p>
          <w:p w:rsidR="003F39F6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Remarque : ……………………………………………………………………………………………</w:t>
            </w:r>
          </w:p>
          <w:p w:rsidR="003F39F6" w:rsidRPr="00355CCD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highlight w:val="yellow"/>
        </w:rPr>
        <w:t>4</w:t>
      </w:r>
      <w:r w:rsidR="00745BD8" w:rsidRPr="006C2090">
        <w:rPr>
          <w:rFonts w:ascii="Times New Roman" w:hAnsi="Times New Roman"/>
          <w:b/>
          <w:highlight w:val="yellow"/>
        </w:rPr>
        <w:t>-</w:t>
      </w:r>
      <w:r w:rsidR="00745BD8" w:rsidRPr="006C2090">
        <w:rPr>
          <w:rFonts w:ascii="Times New Roman" w:hAnsi="Times New Roman"/>
          <w:b/>
          <w:highlight w:val="yellow"/>
        </w:rPr>
        <w:tab/>
        <w:t>Application du transformateur</w:t>
      </w: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noProof/>
          <w:sz w:val="20"/>
        </w:rPr>
        <w:pict>
          <v:shape id="_x0000_s1227" type="#_x0000_t75" style="position:absolute;margin-left:455.4pt;margin-top:75.45pt;width:104.25pt;height:146.25pt;z-index:-251650560;mso-wrap-edited:f;mso-position-horizontal-relative:page;mso-position-vertical-relative:page" wrapcoords="-155 0 -155 21489 21600 21489 21600 0 -155 0">
            <v:imagedata r:id="rId16" o:title=""/>
          </v:shape>
          <o:OLEObject Type="Embed" ProgID="PictPub.Image.7" ShapeID="_x0000_s1227" DrawAspect="Content" ObjectID="_1835968343" r:id="rId17"/>
        </w:pi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5-1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Le transport du courant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Mise en évidence expérimenta</w:t>
      </w:r>
      <w:r w:rsidR="000F3EA1">
        <w:rPr>
          <w:rFonts w:ascii="Times New Roman" w:hAnsi="Times New Roman"/>
        </w:rPr>
        <w:t>le  des pertes en ligne voir activité livre page 1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Default="004D09C3" w:rsidP="004D09C3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Eclairage : Fort – Moyen – Fort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2090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Eclairage : Fort – Moyen – Fort 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3EFF3A24" wp14:editId="60665B55">
                <wp:simplePos x="0" y="0"/>
                <wp:positionH relativeFrom="column">
                  <wp:posOffset>2283460</wp:posOffset>
                </wp:positionH>
                <wp:positionV relativeFrom="paragraph">
                  <wp:posOffset>86360</wp:posOffset>
                </wp:positionV>
                <wp:extent cx="4304665" cy="1482090"/>
                <wp:effectExtent l="0" t="0" r="0" b="0"/>
                <wp:wrapNone/>
                <wp:docPr id="10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3" w:name="_MON_1119285306"/>
                          <w:bookmarkStart w:id="4" w:name="_MON_1119285339"/>
                          <w:bookmarkStart w:id="5" w:name="_MON_1119286117"/>
                          <w:bookmarkStart w:id="6" w:name="_MON_1119289407"/>
                          <w:bookmarkEnd w:id="3"/>
                          <w:bookmarkEnd w:id="4"/>
                          <w:bookmarkEnd w:id="5"/>
                          <w:bookmarkEnd w:id="6"/>
                          <w:p w:rsidR="00745BD8" w:rsidRDefault="004D09C3">
                            <w:r>
                              <w:object w:dxaOrig="7470" w:dyaOrig="2520">
                                <v:shape id="_x0000_i1105" type="#_x0000_t75" style="width:324.55pt;height:109.5pt" o:ole="" fillcolor="window">
                                  <v:imagedata r:id="rId18" o:title=""/>
                                </v:shape>
                                <o:OLEObject Type="Embed" ProgID="Word.Picture.8" ShapeID="_x0000_i1105" DrawAspect="Content" ObjectID="_1835968341" r:id="rId1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62" type="#_x0000_t202" style="position:absolute;margin-left:179.8pt;margin-top:6.8pt;width:338.95pt;height:116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" o:allowincell="f" filled="f" stroked="f" strokeweight="1pt">
                <v:textbox style="mso-fit-shape-to-text:t">
                  <w:txbxContent>
                    <w:bookmarkStart w:id="7" w:name="_MON_1119285306"/>
                    <w:bookmarkStart w:id="8" w:name="_MON_1119285339"/>
                    <w:bookmarkStart w:id="9" w:name="_MON_1119286117"/>
                    <w:bookmarkStart w:id="10" w:name="_MON_1119289407"/>
                    <w:bookmarkEnd w:id="7"/>
                    <w:bookmarkEnd w:id="8"/>
                    <w:bookmarkEnd w:id="9"/>
                    <w:bookmarkEnd w:id="10"/>
                    <w:p w:rsidR="00745BD8" w:rsidRDefault="004D09C3">
                      <w:r>
                        <w:object w:dxaOrig="7470" w:dyaOrig="2520">
                          <v:shape id="_x0000_i1105" type="#_x0000_t75" style="width:324.55pt;height:109.5pt" o:ole="" fillcolor="window">
                            <v:imagedata r:id="rId18" o:title=""/>
                          </v:shape>
                          <o:OLEObject Type="Embed" ProgID="Word.Picture.8" ShapeID="_x0000_i1105" DrawAspect="Content" ObjectID="_1835968341" r:id="rId2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51CAA711" wp14:editId="66781330">
                <wp:simplePos x="0" y="0"/>
                <wp:positionH relativeFrom="column">
                  <wp:posOffset>-105410</wp:posOffset>
                </wp:positionH>
                <wp:positionV relativeFrom="paragraph">
                  <wp:posOffset>86360</wp:posOffset>
                </wp:positionV>
                <wp:extent cx="2547620" cy="1485265"/>
                <wp:effectExtent l="0" t="0" r="0" b="0"/>
                <wp:wrapNone/>
                <wp:docPr id="9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620" cy="148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bookmarkStart w:id="11" w:name="_MON_1119281946"/>
                          <w:bookmarkStart w:id="12" w:name="_MON_1119284830"/>
                          <w:bookmarkStart w:id="13" w:name="_MON_1119285318"/>
                          <w:bookmarkStart w:id="14" w:name="_MON_1119286856"/>
                          <w:bookmarkEnd w:id="11"/>
                          <w:bookmarkEnd w:id="12"/>
                          <w:bookmarkEnd w:id="13"/>
                          <w:bookmarkEnd w:id="14"/>
                          <w:p w:rsidR="00745BD8" w:rsidRDefault="004D09C3">
                            <w:r>
                              <w:rPr>
                                <w:rFonts w:ascii="Times New Roman" w:hAnsi="Times New Roman"/>
                              </w:rPr>
                              <w:object w:dxaOrig="4275" w:dyaOrig="2520">
                                <v:shape id="_x0000_i1108" type="#_x0000_t75" style="width:186.2pt;height:109.75pt" o:ole="" fillcolor="window">
                                  <v:imagedata r:id="rId21" o:title=""/>
                                </v:shape>
                                <o:OLEObject Type="Embed" ProgID="Word.Picture.8" ShapeID="_x0000_i1108" DrawAspect="Content" ObjectID="_1835968342" r:id="rId22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3" type="#_x0000_t202" style="position:absolute;margin-left:-8.3pt;margin-top:6.8pt;width:200.6pt;height:116.9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" o:allowincell="f" stroked="f" strokeweight="1pt">
                <v:textbox style="mso-fit-shape-to-text:t">
                  <w:txbxContent>
                    <w:bookmarkStart w:id="15" w:name="_MON_1119281946"/>
                    <w:bookmarkStart w:id="16" w:name="_MON_1119284830"/>
                    <w:bookmarkStart w:id="17" w:name="_MON_1119285318"/>
                    <w:bookmarkStart w:id="18" w:name="_MON_1119286856"/>
                    <w:bookmarkEnd w:id="15"/>
                    <w:bookmarkEnd w:id="16"/>
                    <w:bookmarkEnd w:id="17"/>
                    <w:bookmarkEnd w:id="18"/>
                    <w:p w:rsidR="00745BD8" w:rsidRDefault="004D09C3">
                      <w:r>
                        <w:rPr>
                          <w:rFonts w:ascii="Times New Roman" w:hAnsi="Times New Roman"/>
                        </w:rPr>
                        <w:object w:dxaOrig="4275" w:dyaOrig="2520">
                          <v:shape id="_x0000_i1108" type="#_x0000_t75" style="width:186.2pt;height:109.75pt" o:ole="" fillcolor="window">
                            <v:imagedata r:id="rId21" o:title=""/>
                          </v:shape>
                          <o:OLEObject Type="Embed" ProgID="Word.Picture.8" ShapeID="_x0000_i1108" DrawAspect="Content" ObjectID="_1835968342" r:id="rId2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9562D1" w:rsidRDefault="004D09C3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Conclusion :</w:t>
      </w:r>
      <w:r>
        <w:rPr>
          <w:rFonts w:ascii="Times New Roman" w:hAnsi="Times New Roman"/>
        </w:rPr>
        <w:t xml:space="preserve"> </w:t>
      </w:r>
      <w:r w:rsidR="009562D1">
        <w:rPr>
          <w:rFonts w:ascii="Times New Roman" w:hAnsi="Times New Roman"/>
        </w:rPr>
        <w:br/>
      </w:r>
      <w:r w:rsidR="009562D1"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45BD8" w:rsidRPr="009562D1" w:rsidRDefault="009562D1" w:rsidP="009562D1">
      <w:pPr>
        <w:pStyle w:val="En-tte"/>
        <w:tabs>
          <w:tab w:val="center" w:leader="dot" w:pos="10206"/>
        </w:tabs>
      </w:pPr>
      <w:r>
        <w:rPr>
          <w:rFonts w:ascii="Times New Roman" w:hAnsi="Times New Roman"/>
        </w:rPr>
        <w:br/>
      </w:r>
      <w:r>
        <w:tab/>
      </w:r>
    </w:p>
    <w:p w:rsidR="00745BD8" w:rsidRDefault="004D09C3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 w:rsidRPr="006C2090">
        <w:rPr>
          <w:rFonts w:ascii="Times New Roman" w:hAnsi="Times New Roman"/>
        </w:rPr>
        <w:t>Un transformateur sert à élever (transformateur « survolteur ») ou abaisser des tensions (transformateur « sous-</w:t>
      </w:r>
      <w:proofErr w:type="spellStart"/>
      <w:r w:rsidRPr="006C2090">
        <w:rPr>
          <w:rFonts w:ascii="Times New Roman" w:hAnsi="Times New Roman"/>
        </w:rPr>
        <w:t>volteur</w:t>
      </w:r>
      <w:proofErr w:type="spellEnd"/>
      <w:r w:rsidRPr="006C2090">
        <w:rPr>
          <w:rFonts w:ascii="Times New Roman" w:hAnsi="Times New Roman"/>
        </w:rPr>
        <w:t xml:space="preserve"> »). </w:t>
      </w:r>
      <w:r w:rsidR="00754DE7">
        <w:rPr>
          <w:rFonts w:ascii="Times New Roman" w:hAnsi="Times New Roman"/>
        </w:rPr>
        <w:tab/>
      </w:r>
    </w:p>
    <w:p w:rsidR="00754DE7" w:rsidRDefault="00754DE7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54DE7" w:rsidRDefault="00754DE7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BD360A" w:rsidRDefault="00BD360A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</w:p>
    <w:p w:rsidR="00BD360A" w:rsidRDefault="00BD360A" w:rsidP="00BD360A">
      <w:pPr>
        <w:tabs>
          <w:tab w:val="left" w:leader="dot" w:pos="10206"/>
        </w:tabs>
        <w:spacing w:line="360" w:lineRule="auto"/>
      </w:pPr>
      <w:bookmarkStart w:id="19" w:name="_GoBack"/>
      <w:bookmarkEnd w:id="19"/>
      <w:r w:rsidRPr="006D79E1">
        <w:rPr>
          <w:rFonts w:ascii="Times New Roman" w:hAnsi="Times New Roman"/>
          <w:b/>
          <w:bCs/>
          <w:color w:val="00007F"/>
          <w:spacing w:val="-1"/>
          <w:szCs w:val="24"/>
        </w:rPr>
        <w:t>Exemple </w:t>
      </w:r>
      <w:r>
        <w:t xml:space="preserve">: </w:t>
      </w:r>
      <w:r>
        <w:br/>
        <w:t>un transformateur (N</w:t>
      </w:r>
      <w:r w:rsidRPr="007351D9">
        <w:rPr>
          <w:vertAlign w:val="subscript"/>
        </w:rPr>
        <w:t>1</w:t>
      </w:r>
      <w:r>
        <w:t>= 400 spires, N</w:t>
      </w:r>
      <w:r w:rsidRPr="007351D9">
        <w:rPr>
          <w:vertAlign w:val="subscript"/>
        </w:rPr>
        <w:t>2</w:t>
      </w:r>
      <w:r>
        <w:t xml:space="preserve"> =100 spires) est alimenté avec une tension d’entrée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12 V.</w:t>
      </w:r>
      <w:r w:rsidRPr="006D79E1">
        <w:br/>
      </w:r>
      <w:r>
        <w:t xml:space="preserve">        1/ </w:t>
      </w:r>
      <w:r w:rsidRPr="005E0F42">
        <w:rPr>
          <w:b/>
        </w:rPr>
        <w:t xml:space="preserve">Déterminer le rapport de transformation </w:t>
      </w:r>
      <w:r w:rsidRPr="005E0F42">
        <w:rPr>
          <w:b/>
          <w:i/>
        </w:rPr>
        <w:t>m</w:t>
      </w:r>
      <w:r w:rsidRPr="005E0F42">
        <w:rPr>
          <w:b/>
          <w:i/>
        </w:rPr>
        <w:tab/>
      </w:r>
      <w:r w:rsidRPr="006D79E1">
        <w:br/>
      </w:r>
    </w:p>
    <w:p w:rsidR="00BD360A" w:rsidRDefault="00BD360A" w:rsidP="00BD360A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t xml:space="preserve">        2/  </w:t>
      </w:r>
      <w:r w:rsidRPr="005E0F42">
        <w:rPr>
          <w:b/>
        </w:rPr>
        <w:t xml:space="preserve">Déterminer la tension efficace de sortie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 w:rsidRPr="006D79E1">
        <w:tab/>
      </w:r>
      <w:r w:rsidRPr="006D79E1">
        <w:tab/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sectPr w:rsidR="00745BD8" w:rsidSect="006A176A">
      <w:headerReference w:type="default" r:id="rId24"/>
      <w:pgSz w:w="11906" w:h="16838" w:code="9"/>
      <w:pgMar w:top="992" w:right="964" w:bottom="851" w:left="964" w:header="720" w:footer="4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BD8" w:rsidRDefault="00745BD8">
      <w:r>
        <w:separator/>
      </w:r>
    </w:p>
  </w:endnote>
  <w:endnote w:type="continuationSeparator" w:id="0">
    <w:p w:rsidR="00745BD8" w:rsidRDefault="0074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BD8" w:rsidRDefault="00745BD8">
      <w:r>
        <w:separator/>
      </w:r>
    </w:p>
  </w:footnote>
  <w:footnote w:type="continuationSeparator" w:id="0">
    <w:p w:rsidR="00745BD8" w:rsidRDefault="00745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BD8" w:rsidRDefault="006A176A">
    <w:pPr>
      <w:pStyle w:val="En-tte"/>
      <w:tabs>
        <w:tab w:val="clear" w:pos="4536"/>
        <w:tab w:val="clear" w:pos="9072"/>
        <w:tab w:val="right" w:pos="9923"/>
      </w:tabs>
      <w:rPr>
        <w:rFonts w:ascii="Times New Roman" w:hAnsi="Times New Roman"/>
        <w:smallCaps/>
        <w:sz w:val="16"/>
      </w:rPr>
    </w:pPr>
    <w:r>
      <w:rPr>
        <w:rFonts w:ascii="Times New Roman" w:hAnsi="Times New Roman"/>
        <w:b/>
        <w:smallCaps/>
        <w:sz w:val="16"/>
      </w:rPr>
      <w:t xml:space="preserve">Transformateur / </w:t>
    </w:r>
    <w:r w:rsidR="009562D1">
      <w:rPr>
        <w:rFonts w:ascii="Times New Roman" w:hAnsi="Times New Roman"/>
        <w:b/>
        <w:smallCaps/>
        <w:sz w:val="16"/>
      </w:rPr>
      <w:t>ELEVE</w:t>
    </w:r>
    <w:r w:rsidR="00745BD8">
      <w:rPr>
        <w:rFonts w:ascii="Times New Roman" w:hAnsi="Times New Roman"/>
        <w:b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B4060"/>
    <w:multiLevelType w:val="hybridMultilevel"/>
    <w:tmpl w:val="A838DF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5C43F0"/>
    <w:multiLevelType w:val="hybridMultilevel"/>
    <w:tmpl w:val="31084B60"/>
    <w:lvl w:ilvl="0">
      <w:start w:val="3"/>
      <w:numFmt w:val="decimal"/>
      <w:lvlText w:val="%1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801F5B"/>
    <w:multiLevelType w:val="hybridMultilevel"/>
    <w:tmpl w:val="4B427D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9"/>
  <w:hyphenationZone w:val="425"/>
  <w:drawingGridHorizontalSpacing w:val="142"/>
  <w:drawingGridVerticalSpacing w:val="142"/>
  <w:doNotUseMarginsForDrawingGridOrigin/>
  <w:noPunctuationKerning/>
  <w:characterSpacingControl w:val="doNotCompress"/>
  <w:hdrShapeDefaults>
    <o:shapedefaults v:ext="edit" spidmax="3074">
      <v:stroke weight="1pt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oustique" w:val="OFF"/>
    <w:docVar w:name="Chimie" w:val="OFF"/>
    <w:docVar w:name="Electricité" w:val="OFF"/>
    <w:docVar w:name="Fonctions" w:val="OFF"/>
    <w:docVar w:name="Formules" w:val="ON"/>
    <w:docVar w:name="Formules développées" w:val="OFF"/>
    <w:docVar w:name="FormulesDéveloppées" w:val="ON"/>
    <w:docVar w:name="Géométrie" w:val="OFF"/>
    <w:docVar w:name="Grec" w:val="ON"/>
    <w:docVar w:name="Lettres Grecques" w:val="OFF"/>
    <w:docVar w:name="Machine A Expression" w:val="ON"/>
    <w:docVar w:name="Machine à Expression" w:val="OFF"/>
    <w:docVar w:name="MachineAExpression" w:val="ON"/>
    <w:docVar w:name="Mécanique" w:val="OFF"/>
    <w:docVar w:name="Optique" w:val="ON"/>
    <w:docVar w:name="Outils mathématiques" w:val="ON"/>
    <w:docVar w:name="Pap" w:val="OFF"/>
    <w:docVar w:name="Papiers et Axes" w:val="OFF"/>
    <w:docVar w:name="Symboles" w:val="OFF"/>
    <w:docVar w:name="Toto" w:val="Oui"/>
  </w:docVars>
  <w:rsids>
    <w:rsidRoot w:val="006A176A"/>
    <w:rsid w:val="000B3F92"/>
    <w:rsid w:val="000F3EA1"/>
    <w:rsid w:val="00337BC5"/>
    <w:rsid w:val="00355CCD"/>
    <w:rsid w:val="003F39F6"/>
    <w:rsid w:val="004D09C3"/>
    <w:rsid w:val="006A176A"/>
    <w:rsid w:val="006C2090"/>
    <w:rsid w:val="00745BD8"/>
    <w:rsid w:val="00754DE7"/>
    <w:rsid w:val="00861C25"/>
    <w:rsid w:val="008C4696"/>
    <w:rsid w:val="009562D1"/>
    <w:rsid w:val="00BD360A"/>
    <w:rsid w:val="00CB4B57"/>
    <w:rsid w:val="00D2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stroke weight="1pt"/>
      <o:colormru v:ext="edit" colors="#eaeaea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ascal\Application%20Data\Microsoft\Mod&#232;les\Scienc62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Scienc62</Template>
  <TotalTime>8</TotalTime>
  <Pages>3</Pages>
  <Words>202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Scienc56 pour Word 97 et Word 2000</vt:lpstr>
    </vt:vector>
  </TitlesOfParts>
  <Manager>J.PAILLET</Manager>
  <Company>SCIDOT</Company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Scienc56 pour Word 97 et Word 2000</dc:title>
  <dc:creator>KUMMERLE</dc:creator>
  <cp:lastModifiedBy>EH BBK</cp:lastModifiedBy>
  <cp:revision>4</cp:revision>
  <cp:lastPrinted>2003-07-09T19:41:00Z</cp:lastPrinted>
  <dcterms:created xsi:type="dcterms:W3CDTF">2026-03-25T17:17:00Z</dcterms:created>
  <dcterms:modified xsi:type="dcterms:W3CDTF">2026-03-25T17:25:00Z</dcterms:modified>
</cp:coreProperties>
</file>