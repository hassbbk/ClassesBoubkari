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BD8" w:rsidRDefault="003F39F6" w:rsidP="00CB4B57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-59055</wp:posOffset>
                </wp:positionV>
                <wp:extent cx="3190875" cy="466725"/>
                <wp:effectExtent l="0" t="0" r="0" b="0"/>
                <wp:wrapNone/>
                <wp:docPr id="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875" cy="4667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22.05pt;margin-top:-4.65pt;width:251.25pt;height:36.7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" o:allowincell="f" fillcolor="#eaeaea" strokeweight="1.5pt"/>
            </w:pict>
          </mc:Fallback>
        </mc:AlternateContent>
      </w:r>
      <w:r w:rsidR="00745BD8">
        <w:t>LE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ARetenir"/>
      </w:pPr>
      <w:bookmarkStart w:id="0" w:name="_GoBack"/>
      <w:bookmarkEnd w:id="0"/>
      <w:r w:rsidRPr="00084C0B">
        <w:rPr>
          <w:rFonts w:ascii="Times New Roman" w:hAnsi="Times New Roman"/>
          <w:highlight w:val="yellow"/>
        </w:rPr>
        <w:t>1-</w:t>
      </w:r>
      <w:r w:rsidRPr="00084C0B">
        <w:rPr>
          <w:rFonts w:ascii="Times New Roman" w:hAnsi="Times New Roman"/>
          <w:highlight w:val="yellow"/>
        </w:rPr>
        <w:tab/>
        <w:t>Description</w:t>
      </w:r>
    </w:p>
    <w:p w:rsidR="00745BD8" w:rsidRDefault="00745BD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object w:dxaOrig="6975" w:dyaOrig="2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75pt;height:101.25pt" o:ole="" fillcolor="window">
            <v:imagedata r:id="rId8" o:title=""/>
          </v:shape>
          <o:OLEObject Type="Embed" ProgID="Word.Picture.8" ShapeID="_x0000_i1025" DrawAspect="Content" ObjectID="_1835969847" r:id="rId9"/>
        </w:obje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  <w:i/>
          <w:u w:val="single"/>
        </w:rPr>
        <w:t xml:space="preserve"> </w:t>
      </w:r>
      <w:r w:rsidR="00CB4B57" w:rsidRPr="00CB4B57">
        <w:rPr>
          <w:rFonts w:ascii="Times New Roman" w:hAnsi="Times New Roman"/>
          <w:i/>
          <w:highlight w:val="green"/>
          <w:u w:val="single"/>
        </w:rPr>
        <w:t>U</w:t>
      </w:r>
      <w:r w:rsidR="00CB4B57" w:rsidRPr="00CB4B57">
        <w:rPr>
          <w:rFonts w:ascii="Times New Roman" w:hAnsi="Times New Roman"/>
          <w:i/>
          <w:highlight w:val="green"/>
          <w:u w:val="single"/>
          <w:vertAlign w:val="subscript"/>
        </w:rPr>
        <w:t>1</w:t>
      </w:r>
      <w:r w:rsidRPr="00CB4B57">
        <w:rPr>
          <w:rFonts w:ascii="Times New Roman" w:hAnsi="Times New Roman"/>
          <w:i/>
          <w:highlight w:val="green"/>
          <w:u w:val="single"/>
        </w:rPr>
        <w:t xml:space="preserve"> et </w:t>
      </w:r>
      <w:r w:rsidR="00CB4B57" w:rsidRPr="00CB4B57">
        <w:rPr>
          <w:rFonts w:ascii="Times New Roman" w:hAnsi="Times New Roman"/>
          <w:i/>
          <w:highlight w:val="green"/>
          <w:u w:val="single"/>
        </w:rPr>
        <w:t>U</w:t>
      </w:r>
      <w:r w:rsidR="00CB4B57" w:rsidRPr="00CB4B57">
        <w:rPr>
          <w:rFonts w:ascii="Times New Roman" w:hAnsi="Times New Roman"/>
          <w:i/>
          <w:highlight w:val="green"/>
          <w:u w:val="single"/>
          <w:vertAlign w:val="subscript"/>
        </w:rPr>
        <w:t>2</w:t>
      </w:r>
      <w:r w:rsidRPr="00CB4B57">
        <w:rPr>
          <w:rFonts w:ascii="Times New Roman" w:hAnsi="Times New Roman"/>
          <w:i/>
          <w:highlight w:val="green"/>
          <w:u w:val="single"/>
        </w:rPr>
        <w:t xml:space="preserve"> so</w:t>
      </w:r>
      <w:r w:rsidR="00CB4B57" w:rsidRPr="00CB4B57">
        <w:rPr>
          <w:rFonts w:ascii="Times New Roman" w:hAnsi="Times New Roman"/>
          <w:i/>
          <w:highlight w:val="green"/>
          <w:u w:val="single"/>
        </w:rPr>
        <w:t xml:space="preserve">nt des tensions alternatives. </w:t>
      </w:r>
      <w:r w:rsidRPr="00CB4B57">
        <w:rPr>
          <w:rFonts w:ascii="Times New Roman" w:hAnsi="Times New Roman"/>
          <w:i/>
          <w:highlight w:val="green"/>
          <w:u w:val="single"/>
        </w:rPr>
        <w:t xml:space="preserve"> Ne jamais utiliser un transformateur en tension continue.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2-</w:t>
      </w:r>
      <w:r w:rsidRPr="003F39F6">
        <w:rPr>
          <w:rFonts w:ascii="Times New Roman" w:hAnsi="Times New Roman"/>
          <w:b/>
          <w:highlight w:val="yellow"/>
        </w:rPr>
        <w:tab/>
        <w:t>Symbolisation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22225</wp:posOffset>
                </wp:positionV>
                <wp:extent cx="2466340" cy="618490"/>
                <wp:effectExtent l="0" t="0" r="0" b="0"/>
                <wp:wrapNone/>
                <wp:docPr id="15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6340" cy="618490"/>
                          <a:chOff x="6259" y="6179"/>
                          <a:chExt cx="3884" cy="974"/>
                        </a:xfrm>
                      </wpg:grpSpPr>
                      <wpg:grpSp>
                        <wpg:cNvPr id="16" name="Group 33"/>
                        <wpg:cNvGrpSpPr>
                          <a:grpSpLocks/>
                        </wpg:cNvGrpSpPr>
                        <wpg:grpSpPr bwMode="auto">
                          <a:xfrm>
                            <a:off x="6259" y="6269"/>
                            <a:ext cx="1564" cy="764"/>
                            <a:chOff x="8210" y="10191"/>
                            <a:chExt cx="3679" cy="2264"/>
                          </a:xfrm>
                        </wpg:grpSpPr>
                        <wps:wsp>
                          <wps:cNvPr id="17" name="Rectangle 34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918" y="9483"/>
                              <a:ext cx="2264" cy="36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35"/>
                          <wps:cNvCnPr/>
                          <wps:spPr bwMode="auto">
                            <a:xfrm flipH="1">
                              <a:off x="10640" y="10200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36"/>
                          <wps:cNvCnPr/>
                          <wps:spPr bwMode="auto">
                            <a:xfrm flipV="1">
                              <a:off x="11440" y="10191"/>
                              <a:ext cx="449" cy="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37"/>
                          <wps:cNvCnPr/>
                          <wps:spPr bwMode="auto">
                            <a:xfrm flipH="1" flipV="1">
                              <a:off x="10638" y="11654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38"/>
                          <wps:cNvCnPr/>
                          <wps:spPr bwMode="auto">
                            <a:xfrm>
                              <a:off x="11438" y="12454"/>
                              <a:ext cx="45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2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7" y="10848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40"/>
                          <wps:cNvCnPr/>
                          <wps:spPr bwMode="auto">
                            <a:xfrm>
                              <a:off x="8652" y="10199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41"/>
                          <wps:cNvCnPr/>
                          <wps:spPr bwMode="auto">
                            <a:xfrm flipH="1" flipV="1">
                              <a:off x="8210" y="10191"/>
                              <a:ext cx="443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42"/>
                          <wps:cNvCnPr/>
                          <wps:spPr bwMode="auto">
                            <a:xfrm flipV="1">
                              <a:off x="8654" y="11653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43"/>
                          <wps:cNvCnPr/>
                          <wps:spPr bwMode="auto">
                            <a:xfrm flipH="1">
                              <a:off x="8210" y="12453"/>
                              <a:ext cx="445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5" y="10847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46"/>
                        <wpg:cNvGrpSpPr>
                          <a:grpSpLocks/>
                        </wpg:cNvGrpSpPr>
                        <wpg:grpSpPr bwMode="auto">
                          <a:xfrm>
                            <a:off x="9454" y="6179"/>
                            <a:ext cx="689" cy="974"/>
                            <a:chOff x="8776" y="10191"/>
                            <a:chExt cx="2264" cy="2264"/>
                          </a:xfrm>
                        </wpg:grpSpPr>
                        <wps:wsp>
                          <wps:cNvPr id="29" name="Rectangle 4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776" y="10191"/>
                              <a:ext cx="2264" cy="2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Oval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98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55"/>
                          <wps:cNvCnPr/>
                          <wps:spPr bwMode="auto">
                            <a:xfrm flipV="1">
                              <a:off x="10395" y="10191"/>
                              <a:ext cx="645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56"/>
                          <wps:cNvCnPr/>
                          <wps:spPr bwMode="auto">
                            <a:xfrm>
                              <a:off x="10321" y="12453"/>
                              <a:ext cx="719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Oval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6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64"/>
                          <wps:cNvCnPr/>
                          <wps:spPr bwMode="auto">
                            <a:xfrm flipH="1" flipV="1">
                              <a:off x="8776" y="10191"/>
                              <a:ext cx="672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65"/>
                          <wps:cNvCnPr/>
                          <wps:spPr bwMode="auto">
                            <a:xfrm flipH="1">
                              <a:off x="8776" y="12453"/>
                              <a:ext cx="73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6482"/>
                            <a:ext cx="64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45BD8" w:rsidRDefault="00745BD8">
                              <w:pPr>
                                <w:pStyle w:val="En-tte"/>
                                <w:tabs>
                                  <w:tab w:val="clear" w:pos="4536"/>
                                  <w:tab w:val="clear" w:pos="9072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6" o:spid="_x0000_s1026" style="position:absolute;margin-left:241.5pt;margin-top:1.75pt;width:194.2pt;height:48.7pt;z-index:251650560" coordorigin="6259,6179" coordsize="3884,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" o:allowincell="f">
                <v:group id="Group 33" o:spid="_x0000_s1027" style="position:absolute;left:6259;top:6269;width:1564;height:764" coordorigin="8210,10191" coordsize="3679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34" o:spid="_x0000_s1028" style="position:absolute;left:8918;top:9483;width:2264;height:367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RWXMQA&#10;AADbAAAADwAAAGRycy9kb3ducmV2LnhtbESPQWvCQBCF74L/YRmhN7NpaFVSV7FCoccaA6W3ITtm&#10;02Zn0+wa03/fFQRvM7w373uz3o62FQP1vnGs4DFJQRBXTjdcKyiPb/MVCB+QNbaOScEfedhuppM1&#10;5tpd+EBDEWoRQ9jnqMCE0OVS+sqQRZ+4jjhqJ9dbDHHta6l7vMRw28osTRfSYsORYLCjvaHqpzjb&#10;yM2eGvoqx4/nVXEy37+vu8/0WCv1MBt3LyACjeFuvl2/61h/Cddf4gB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EVlzEAAAA2wAAAA8AAAAAAAAAAAAAAAAAmAIAAGRycy9k&#10;b3ducmV2LnhtbFBLBQYAAAAABAAEAPUAAACJAwAAAAA=&#10;" stroked="f"/>
                  <v:line id="Line 35" o:spid="_x0000_s1029" style="position:absolute;flip:x;visibility:visible;mso-wrap-style:square" from="10640,10200" to="11441,11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++cMAAADbAAAADwAAAGRycy9kb3ducmV2LnhtbESPQYvCQAyF78L+hyGCN53ag0p1lHVF&#10;9CALW/0BoRPbsp1M6Yy2++83B8Fbwnt578tmN7hGPakLtWcD81kCirjwtubSwO16nK5AhYhssfFM&#10;Bv4owG77MdpgZn3PP/TMY6kkhEOGBqoY20zrUFTkMMx8Syza3XcOo6xdqW2HvYS7RqdJstAOa5aG&#10;Clv6qqj4zR/OwPfhlDY4vx36pb8n++PyktaXwpjJePhcg4o0xLf5dX22gi+w8osMo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xPvnDAAAA2wAAAA8AAAAAAAAAAAAA&#10;AAAAoQIAAGRycy9kb3ducmV2LnhtbFBLBQYAAAAABAAEAPkAAACRAwAAAAA=&#10;" strokeweight="1pt">
                    <v:stroke startarrowwidth="wide" endarrowwidth="wide"/>
                  </v:line>
                  <v:line id="Line 36" o:spid="_x0000_s1030" style="position:absolute;flip:y;visibility:visible;mso-wrap-style:square" from="11440,10191" to="11889,10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bYsIAAADbAAAADwAAAGRycy9kb3ducmV2LnhtbERPzWrCQBC+C77DMkJvZmMOjU2zSlXE&#10;HoJQmwcYspMfmp0N2a1J394tFHqbj+938v1senGn0XWWFWyiGARxZXXHjYLy87zegnAeWWNvmRT8&#10;kIP9brnIMdN24g+633wjQgi7DBW03g+ZlK5qyaCL7EAcuNqOBn2AYyP1iFMIN71M4vhZGuw4NLQ4&#10;0LGl6uv2bRRcT5ekx015mlJbx4dzWiRdUSn1tJrfXkF4mv2/+M/9rsP8F/j9JRw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2bYsIAAADbAAAADwAAAAAAAAAAAAAA&#10;AAChAgAAZHJzL2Rvd25yZXYueG1sUEsFBgAAAAAEAAQA+QAAAJADAAAAAA==&#10;" strokeweight="1pt">
                    <v:stroke startarrowwidth="wide" endarrowwidth="wide"/>
                  </v:line>
                  <v:line id="Line 37" o:spid="_x0000_s1031" style="position:absolute;flip:x y;visibility:visible;mso-wrap-style:square" from="10638,11654" to="1143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TFcIAAADbAAAADwAAAGRycy9kb3ducmV2LnhtbERPy2rCQBTdF/oPwy24aya68BEzSikI&#10;IljwQenymrkmoZk76cyYpH/vLASXh/PO14NpREfO15YVjJMUBHFhdc2lgvNp8z4H4QOyxsYyKfgn&#10;D+vV60uOmbY9H6g7hlLEEPYZKqhCaDMpfVGRQZ/YljhyV+sMhghdKbXDPoabRk7SdCoN1hwbKmzp&#10;s6Li93gzCha7dthcvr+cmxV/6f6A8+v4xys1ehs+liACDeEpfri3WsEkro9f4g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BTFcIAAADbAAAADwAAAAAAAAAAAAAA&#10;AAChAgAAZHJzL2Rvd25yZXYueG1sUEsFBgAAAAAEAAQA+QAAAJADAAAAAA==&#10;" strokeweight="1pt">
                    <v:stroke startarrowwidth="wide" endarrowwidth="wide"/>
                  </v:line>
                  <v:line id="Line 38" o:spid="_x0000_s1032" style="position:absolute;visibility:visible;mso-wrap-style:square" from="11438,12454" to="1188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r5cIAAADbAAAADwAAAGRycy9kb3ducmV2LnhtbESPzYrCQBCE74LvMLSwN53ogkjWUVQ0&#10;evXn4N6aTG8SNtMTMq3Gt3cWFjwWVfUVNV92rlZ3akPl2cB4lIAizr2tuDBwOe+GM1BBkC3WnsnA&#10;kwIsF/3eHFPrH3yk+0kKFSEcUjRQijSp1iEvyWEY+YY4ej++dShRtoW2LT4i3NV6kiRT7bDiuFBi&#10;Q5uS8t/TzRm43kS+s6zZJutDUcvuMwuzfWbMx6BbfYES6uQd/m8frIHJGP6+xB+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hr5cIAAADbAAAADwAAAAAAAAAAAAAA&#10;AAChAgAAZHJzL2Rvd25yZXYueG1sUEsFBgAAAAAEAAQA+QAAAJADAAAAAA==&#10;" strokeweight="1pt">
                    <v:stroke startarrowwidth="wide" endarrowwidth="wide"/>
                  </v:line>
                  <v:oval id="Oval 39" o:spid="_x0000_s1033" style="position:absolute;left:9827;top:10848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Ko3MYA&#10;AADbAAAADwAAAGRycy9kb3ducmV2LnhtbESPT2vCQBTE74V+h+UJvRTdNIKUmFWktKgHCxoRvD2z&#10;L39s9m2aXTV++26h0OMwM79h0nlvGnGlztWWFbyMIhDEudU1lwr22cfwFYTzyBoby6TgTg7ms8eH&#10;FBNtb7yl686XIkDYJaig8r5NpHR5RQbdyLbEwStsZ9AH2ZVSd3gLcNPIOIom0mDNYaHClt4qyr92&#10;F6PgaE7nQ7acbN7Hp7ygb3ou18tPpZ4G/WIKwlPv/8N/7ZVWEMfw+yX8AD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Ko3MYAAADbAAAADwAAAAAAAAAAAAAAAACYAgAAZHJz&#10;L2Rvd25yZXYueG1sUEsFBgAAAAAEAAQA9QAAAIsDAAAAAA==&#10;" filled="f" strokeweight="1pt"/>
                  <v:line id="Line 40" o:spid="_x0000_s1034" style="position:absolute;visibility:visible;mso-wrap-style:square" from="8652,10199" to="9453,10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ZQCcMAAADbAAAADwAAAGRycy9kb3ducmV2LnhtbESPQWvCQBSE74X+h+UVvNVNDYikrtIW&#10;TXM19tDeHtnXJDT7NmSfJv33riB4HGbmG2a9nVynzjSE1rOBl3kCirjytuXawNdx/7wCFQTZYueZ&#10;DPxTgO3m8WGNmfUjH+hcSq0ihEOGBhqRPtM6VA05DHPfE0fv1w8OJcqh1nbAMcJdpxdJstQOW44L&#10;Dfb00VD1V56cge+TyE+e97vkvag72ad5WH3mxsyeprdXUEKT3MO3dmENLFK4fok/QG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GUAnDAAAA2wAAAA8AAAAAAAAAAAAA&#10;AAAAoQIAAGRycy9kb3ducmV2LnhtbFBLBQYAAAAABAAEAPkAAACRAwAAAAA=&#10;" strokeweight="1pt">
                    <v:stroke startarrowwidth="wide" endarrowwidth="wide"/>
                  </v:line>
                  <v:line id="Line 41" o:spid="_x0000_s1035" style="position:absolute;flip:x y;visibility:visible;mso-wrap-style:square" from="8210,10191" to="8653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tVFsUAAADbAAAADwAAAGRycy9kb3ducmV2LnhtbESPQWvCQBSE70L/w/IKvelGKdamboII&#10;QhEsGKX0+Jp9JqHZt+nuauK/dwsFj8PMfMMs88G04kLON5YVTCcJCOLS6oYrBcfDZrwA4QOyxtYy&#10;KbiShzx7GC0x1bbnPV2KUIkIYZ+igjqELpXSlzUZ9BPbEUfvZJ3BEKWrpHbYR7hp5SxJ5tJgw3Gh&#10;xo7WNZU/xdkoeN12w+b788O5l/I32e1xcZp+eaWeHofVG4hAQ7iH/9vvWsHsGf6+xB8g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tVFsUAAADbAAAADwAAAAAAAAAA&#10;AAAAAAChAgAAZHJzL2Rvd25yZXYueG1sUEsFBgAAAAAEAAQA+QAAAJMDAAAAAA==&#10;" strokeweight="1pt">
                    <v:stroke startarrowwidth="wide" endarrowwidth="wide"/>
                  </v:line>
                  <v:line id="Line 42" o:spid="_x0000_s1036" style="position:absolute;flip:y;visibility:visible;mso-wrap-style:square" from="8654,11653" to="9455,1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xb2sQAAADbAAAADwAAAGRycy9kb3ducmV2LnhtbESP0WrCQBRE3wv+w3KFvjUbA20kdZWq&#10;iH0Igmk+4JK9JqHZuyG7Nenfu4Lg4zAzZ5jVZjKduNLgWssKFlEMgriyuuVaQflzeFuCcB5ZY2eZ&#10;FPyTg8169rLCTNuRz3QtfC0ChF2GChrv+0xKVzVk0EW2Jw7exQ4GfZBDLfWAY4CbTiZx/CENthwW&#10;Guxp11D1W/wZBaf9MelwUe7H1F7i7SHNkzavlHqdT1+fIDxN/hl+tL+1guQd7l/CD5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FvaxAAAANsAAAAPAAAAAAAAAAAA&#10;AAAAAKECAABkcnMvZG93bnJldi54bWxQSwUGAAAAAAQABAD5AAAAkgMAAAAA&#10;" strokeweight="1pt">
                    <v:stroke startarrowwidth="wide" endarrowwidth="wide"/>
                  </v:line>
                  <v:line id="Line 43" o:spid="_x0000_s1037" style="position:absolute;flip:x;visibility:visible;mso-wrap-style:square" from="8210,12453" to="8655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7FrcAAAADbAAAADwAAAGRycy9kb3ducmV2LnhtbESPzQrCMBCE74LvEFbwpqk9qFSj+IPo&#10;QQR/HmBp1rbYbEoTbX17Iwgeh5n5hpkvW1OKF9WusKxgNIxAEKdWF5wpuF13gykI55E1lpZJwZsc&#10;LBfdzhwTbRs+0+viMxEg7BJUkHtfJVK6NCeDbmgr4uDdbW3QB1lnUtfYBLgpZRxFY2mw4LCQY0Wb&#10;nNLH5WkUnLb7uMTRbdtM7D1a7ybHuDimSvV77WoGwlPr/+Ff+6AVxGP4fgk/QC4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uOxa3AAAAA2wAAAA8AAAAAAAAAAAAAAAAA&#10;oQIAAGRycy9kb3ducmV2LnhtbFBLBQYAAAAABAAEAPkAAACOAwAAAAA=&#10;" strokeweight="1pt">
                    <v:stroke startarrowwidth="wide" endarrowwidth="wide"/>
                  </v:line>
                  <v:oval id="Oval 44" o:spid="_x0000_s1038" style="position:absolute;left:9315;top:10847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LRMYA&#10;AADbAAAADwAAAGRycy9kb3ducmV2LnhtbESPT2vCQBTE70K/w/IKXqRutKAlzSqlWLQHBU0p9PbM&#10;vvzR7Ns0u2r67d2C4HGYmd8wybwztThT6yrLCkbDCARxZnXFhYKv9OPpBYTzyBpry6TgjxzMZw+9&#10;BGNtL7yl884XIkDYxaig9L6JpXRZSQbd0DbEwctta9AH2RZSt3gJcFPLcRRNpMGKw0KJDb2XlB13&#10;J6Pgx+wP3+lysl4877OcfmlQfC43SvUfu7dXEJ46fw/f2iutYDyF/y/h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ULRMYAAADbAAAADwAAAAAAAAAAAAAAAACYAgAAZHJz&#10;L2Rvd25yZXYueG1sUEsFBgAAAAAEAAQA9QAAAIsDAAAAAA==&#10;" filled="f" strokeweight="1pt"/>
                </v:group>
                <v:group id="Group 46" o:spid="_x0000_s1039" style="position:absolute;left:9454;top:6179;width:689;height:974" coordorigin="8776,10191" coordsize="2264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47" o:spid="_x0000_s1040" style="position:absolute;left:8776;top:10191;width:2264;height:226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utCMMA&#10;AADbAAAADwAAAGRycy9kb3ducmV2LnhtbESPX2vCMBTF34V9h3AHvmm6skntGsUNBj66Kohvl+a2&#10;6dbcdE2m9dsvA8HHw/nz4xTr0XbiTINvHSt4micgiCunW24UHPYfswyED8gaO8ek4Eoe1quHSYG5&#10;dhf+pHMZGhFH2OeowITQ51L6ypBFP3c9cfRqN1gMUQ6N1ANe4rjtZJokC2mx5Ugw2NO7oeq7/LWR&#10;mz63dDqMu5esrM3Xz9vmmOwbpaaP4+YVRKAx3MO39lYrSJfw/y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utCMMAAADbAAAADwAAAAAAAAAAAAAAAACYAgAAZHJzL2Rv&#10;d25yZXYueG1sUEsFBgAAAAAEAAQA9QAAAIgDAAAAAA==&#10;" stroked="f"/>
                  <v:oval id="Oval 48" o:spid="_x0000_s1041" style="position:absolute;left:10124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WncQA&#10;AADbAAAADwAAAGRycy9kb3ducmV2LnhtbESPQWvCQBSE74X+h+UVvNVNF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K1p3EAAAA2wAAAA8AAAAAAAAAAAAAAAAAmAIAAGRycy9k&#10;b3ducmV2LnhtbFBLBQYAAAAABAAEAPUAAACJAwAAAAA=&#10;" strokeweight="1pt"/>
                  <v:oval id="Oval 49" o:spid="_x0000_s1042" style="position:absolute;left:10124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hI6s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YSOrEAAAA2wAAAA8AAAAAAAAAAAAAAAAAmAIAAGRycy9k&#10;b3ducmV2LnhtbFBLBQYAAAAABAAEAPUAAACJAwAAAAA=&#10;" strokeweight="1pt"/>
                  <v:oval id="Oval 50" o:spid="_x0000_s1043" style="position:absolute;left:10124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Ttcc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U7XHEAAAA2wAAAA8AAAAAAAAAAAAAAAAAmAIAAGRycy9k&#10;b3ducmV2LnhtbFBLBQYAAAAABAAEAPUAAACJAwAAAAA=&#10;" strokeweight="1pt"/>
                  <v:oval id="Oval 51" o:spid="_x0000_s1044" style="position:absolute;left:10124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11Bc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9dQXEAAAA2wAAAA8AAAAAAAAAAAAAAAAAmAIAAGRycy9k&#10;b3ducmV2LnhtbFBLBQYAAAAABAAEAPUAAACJAwAAAAA=&#10;" strokeweight="1pt"/>
                  <v:oval id="Oval 52" o:spid="_x0000_s1045" style="position:absolute;left:10124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QnsQA&#10;AADbAAAADwAAAGRycy9kb3ducmV2LnhtbESPQWvCQBSE74L/YXlCb3Wjx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x0J7EAAAA2wAAAA8AAAAAAAAAAAAAAAAAmAIAAGRycy9k&#10;b3ducmV2LnhtbFBLBQYAAAAABAAEAPUAAACJAwAAAAA=&#10;" strokeweight="1pt"/>
                  <v:oval id="Oval 53" o:spid="_x0000_s1046" style="position:absolute;left:10124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NO6cUA&#10;AADbAAAADwAAAGRycy9kb3ducmV2LnhtbESPQWvCQBSE7wX/w/KE3uomFlKNbkREIZdSar14e2af&#10;STD7NuxuY9pf3y0Uehxm5htmvRlNJwZyvrWsIJ0lIIgrq1uuFZw+Dk8LED4ga+wsk4Iv8rApJg9r&#10;zLW98zsNx1CLCGGfo4ImhD6X0lcNGfQz2xNH72qdwRClq6V2eI9w08l5kmTSYMtxocGedg1Vt+On&#10;UUAvr+U+M4dl9jbudXou3e57uCj1OB23KxCBxvAf/muXWsFzBr9f4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07pxQAAANsAAAAPAAAAAAAAAAAAAAAAAJgCAABkcnMv&#10;ZG93bnJldi54bWxQSwUGAAAAAAQABAD1AAAAigMAAAAA&#10;" strokeweight="1pt"/>
                  <v:rect id="Rectangle 54" o:spid="_x0000_s1047" style="position:absolute;left:10398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xxcQA&#10;AADbAAAADwAAAGRycy9kb3ducmV2LnhtbESPQWsCMRSE7wX/Q3iFXkSztlTXrVGsUOi1qyjenpvX&#10;zdLNy5Kkuv57Uyh4HGbmG2ax6m0rzuRD41jBZJyBIK6cbrhWsNt+jHIQISJrbB2TgisFWC0HDwss&#10;tLvwF53LWIsE4VCgAhNjV0gZKkMWw9h1xMn7dt5iTNLXUnu8JLht5XOWTaXFhtOCwY42hqqf8tcq&#10;KHP/Xh/mw93p9bjf+IkJw9znSj099us3EJH6eA//tz+1gpcZ/H1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uccXEAAAA2wAAAA8AAAAAAAAAAAAAAAAAmAIAAGRycy9k&#10;b3ducmV2LnhtbFBLBQYAAAAABAAEAPUAAACJAwAAAAA=&#10;" strokecolor="white" strokeweight="1pt"/>
                  <v:line id="Line 55" o:spid="_x0000_s1048" style="position:absolute;flip:y;visibility:visible;mso-wrap-style:square" from="10395,10191" to="11040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fgccIAAADbAAAADwAAAGRycy9kb3ducmV2LnhtbERPW2vCMBR+F/Yfwhn4puk2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efgcc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  <v:line id="Line 56" o:spid="_x0000_s1049" style="position:absolute;visibility:visible;mso-wrap-style:square" from="10321,12453" to="11040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ELHMQAAADbAAAADwAAAGRycy9kb3ducmV2LnhtbESPQWsCMRSE7wX/Q3iCt5rdCrZdjWKF&#10;RU+2tRU8Pjavm62bl7CJuv77plDocZiZb5j5sretuFAXGscK8nEGgrhyuuFawedHef8EIkRkja1j&#10;UnCjAMvF4G6OhXZXfqfLPtYiQTgUqMDE6AspQ2XIYhg7T5y8L9dZjEl2tdQdXhPctvIhy6bSYsNp&#10;waCntaHqtD9bBY+1KY+7l1d9OEwy9v4t/96UuVKjYb+agYjUx//wX3urFUye4fdL+gF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0QscxAAAANsAAAAPAAAAAAAAAAAA&#10;AAAAAKECAABkcnMvZG93bnJldi54bWxQSwUGAAAAAAQABAD5AAAAkgMAAAAA&#10;" strokeweight="1pt">
                    <v:stroke startarrowwidth="wide" startarrowlength="short" endarrowwidth="wide" endarrowlength="short"/>
                  </v:line>
                  <v:oval id="Oval 57" o:spid="_x0000_s1050" style="position:absolute;left:9232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Ae8EA&#10;AADbAAAADwAAAGRycy9kb3ducmV2LnhtbERPz2vCMBS+D/wfwhO8zVSRTjujiCj0IjL14u2teWvL&#10;mpeSxFr9681hsOPH93u57k0jOnK+tqxgMk5AEBdW11wquJz373MQPiBrbCyTggd5WK8Gb0vMtL3z&#10;F3WnUIoYwj5DBVUIbSalLyoy6Me2JY7cj3UGQ4SulNrhPYabRk6TJJUGa44NFba0raj4Pd2MAvo4&#10;5LvU7Bfpsd/pyTV322f3rdRo2G8+QQTqw7/4z51rBbO4Pn6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AHvBAAAA2wAAAA8AAAAAAAAAAAAAAAAAmAIAAGRycy9kb3du&#10;cmV2LnhtbFBLBQYAAAAABAAEAPUAAACGAwAAAAA=&#10;" strokeweight="1pt"/>
                  <v:oval id="Oval 58" o:spid="_x0000_s1051" style="position:absolute;left:9232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yl4MQA&#10;AADbAAAADwAAAGRycy9kb3ducmV2LnhtbESPQWvCQBSE74X+h+UVvNVNR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MpeDEAAAA2wAAAA8AAAAAAAAAAAAAAAAAmAIAAGRycy9k&#10;b3ducmV2LnhtbFBLBQYAAAAABAAEAPUAAACJAwAAAAA=&#10;" strokeweight="1pt"/>
                  <v:oval id="Oval 59" o:spid="_x0000_s1052" style="position:absolute;left:9232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47l8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eO5fEAAAA2wAAAA8AAAAAAAAAAAAAAAAAmAIAAGRycy9k&#10;b3ducmV2LnhtbFBLBQYAAAAABAAEAPUAAACJAwAAAAA=&#10;" strokeweight="1pt"/>
                  <v:oval id="Oval 60" o:spid="_x0000_s1053" style="position:absolute;left:9232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KeDM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jB7gb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SngzEAAAA2wAAAA8AAAAAAAAAAAAAAAAAmAIAAGRycy9k&#10;b3ducmV2LnhtbFBLBQYAAAAABAAEAPUAAACJAwAAAAA=&#10;" strokeweight="1pt"/>
                  <v:oval id="Oval 61" o:spid="_x0000_s1054" style="position:absolute;left:9232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sGeM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7BnjEAAAA2wAAAA8AAAAAAAAAAAAAAAAAmAIAAGRycy9k&#10;b3ducmV2LnhtbFBLBQYAAAAABAAEAPUAAACJAwAAAAA=&#10;" strokeweight="1pt"/>
                  <v:oval id="Oval 62" o:spid="_x0000_s1055" style="position:absolute;left:9232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ej48QA&#10;AADbAAAADwAAAGRycy9kb3ducmV2LnhtbESPQWvCQBSE74L/YXlCb3Wj1L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3o+PEAAAA2wAAAA8AAAAAAAAAAAAAAAAAmAIAAGRycy9k&#10;b3ducmV2LnhtbFBLBQYAAAAABAAEAPUAAACJAwAAAAA=&#10;" strokeweight="1pt"/>
                  <v:rect id="Rectangle 63" o:spid="_x0000_s1056" style="position:absolute;left:9116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nI8MA&#10;AADbAAAADwAAAGRycy9kb3ducmV2LnhtbESPQWsCMRSE7wX/Q3gFL6JZpZV1NYoVhF67FcXbc/Pc&#10;LN28LEmq679vCoUeh5n5hlltetuKG/nQOFYwnWQgiCunG64VHD734xxEiMgaW8ek4EEBNuvB0woL&#10;7e78Qbcy1iJBOBSowMTYFVKGypDFMHEdcfKuzluMSfpaao/3BLetnGXZXFpsOC0Y7GhnqPoqv62C&#10;Mvdv9WkxOlxez8edn5owyn2u1PC53y5BROrjf/iv/a4VvMzh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SnI8MAAADbAAAADwAAAAAAAAAAAAAAAACYAgAAZHJzL2Rv&#10;d25yZXYueG1sUEsFBgAAAAAEAAQA9QAAAIgDAAAAAA==&#10;" strokecolor="white" strokeweight="1pt"/>
                  <v:line id="Line 64" o:spid="_x0000_s1057" style="position:absolute;flip:x y;visibility:visible;mso-wrap-style:square" from="8776,10191" to="9448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zdKsUAAADbAAAADwAAAGRycy9kb3ducmV2LnhtbESPT2sCMRTE7wW/Q3iCl6JZF2llaxQR&#10;lB4srX/o+bF53aRuXpYk1e23bwqFHoeZ+Q2zWPWuFVcK0XpWMJ0UIIhrry03Cs6n7XgOIiZkja1n&#10;UvBNEVbLwd0CK+1vfKDrMTUiQzhWqMCk1FVSxtqQwzjxHXH2PnxwmLIMjdQBbxnuWlkWxYN0aDkv&#10;GOxoY6i+HL+cAuteD5dT9x73888Xc//WlMHuSqVGw379BCJRn/7Df+1nrWD2CL9f8g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wzdKsUAAADbAAAADwAAAAAAAAAA&#10;AAAAAAChAgAAZHJzL2Rvd25yZXYueG1sUEsFBgAAAAAEAAQA+QAAAJMDAAAAAA==&#10;" strokeweight="1pt">
                    <v:stroke startarrowwidth="wide" startarrowlength="short" endarrowwidth="wide" endarrowlength="short"/>
                  </v:line>
                  <v:line id="Line 65" o:spid="_x0000_s1058" style="position:absolute;flip:x;visibility:visible;mso-wrap-style:square" from="8776,12453" to="9507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GTDMIAAADbAAAADwAAAGRycy9kb3ducmV2LnhtbERPW2vCMBR+F/Yfwhn4punG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eGTDM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59" type="#_x0000_t202" style="position:absolute;left:8280;top:6482;width:64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ztF8UA&#10;AADbAAAADwAAAGRycy9kb3ducmV2LnhtbESPQWsCMRSE74X+h/CE3mrWIrXdGqW0qHvxoFbs8bF5&#10;Joubl+0mXbf/3ghCj8PMfMNM572rRUdtqDwrGA0zEMSl1xUbBV+7xeMLiBCRNdaeScEfBZjP7u+m&#10;mGt/5g1122hEgnDIUYGNscmlDKUlh2HoG+LkHX3rMCbZGqlbPCe4q+VTlj1LhxWnBYsNfVgqT9tf&#10;p2DZFTvXlPbzezL5MYXZh8NqHZR6GPTvbyAi9fE/fGsXWsH4Fa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O0XxQAAANsAAAAPAAAAAAAAAAAAAAAAAJgCAABkcnMv&#10;ZG93bnJldi54bWxQSwUGAAAAAAQABAD1AAAAigMAAAAA&#10;" stroked="f" strokeweight="1pt">
                  <v:textbox>
                    <w:txbxContent>
                      <w:p w:rsidR="00745BD8" w:rsidRDefault="00745BD8">
                        <w:pPr>
                          <w:pStyle w:val="En-tte"/>
                          <w:tabs>
                            <w:tab w:val="clear" w:pos="4536"/>
                            <w:tab w:val="clear" w:pos="9072"/>
                          </w:tabs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ind w:firstLine="708"/>
        <w:rPr>
          <w:rFonts w:ascii="Times New Roman" w:hAnsi="Times New Roman"/>
        </w:rPr>
      </w:pPr>
      <w:r w:rsidRPr="00CB4B57">
        <w:rPr>
          <w:rFonts w:ascii="Times New Roman" w:hAnsi="Times New Roman"/>
          <w:highlight w:val="green"/>
        </w:rPr>
        <w:t>Les symboles du transformateur sont</w:t>
      </w:r>
      <w:r>
        <w:rPr>
          <w:rFonts w:ascii="Times New Roman" w:hAnsi="Times New Roman"/>
        </w:rPr>
        <w:t xml:space="preserve"> 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3-</w:t>
      </w:r>
      <w:r w:rsidRPr="003F39F6">
        <w:rPr>
          <w:rFonts w:ascii="Times New Roman" w:hAnsi="Times New Roman"/>
          <w:b/>
          <w:highlight w:val="yellow"/>
        </w:rPr>
        <w:tab/>
        <w:t>Étude expérimentale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3-1</w:t>
      </w:r>
      <w:r>
        <w:rPr>
          <w:rFonts w:ascii="Times New Roman" w:hAnsi="Times New Roman"/>
        </w:rPr>
        <w:tab/>
      </w:r>
      <w:r w:rsidRPr="00337BC5">
        <w:rPr>
          <w:rFonts w:ascii="Times New Roman" w:hAnsi="Times New Roman"/>
          <w:u w:val="single"/>
        </w:rPr>
        <w:t>Rapport de transformation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19050</wp:posOffset>
                </wp:positionV>
                <wp:extent cx="2820035" cy="1256665"/>
                <wp:effectExtent l="0" t="0" r="0" b="0"/>
                <wp:wrapNone/>
                <wp:docPr id="14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0035" cy="1256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1" w:name="_MON_1053805553"/>
                          <w:bookmarkEnd w:id="1"/>
                          <w:p w:rsidR="00745BD8" w:rsidRDefault="00745BD8">
                            <w:r>
                              <w:rPr>
                                <w:rFonts w:ascii="Times New Roman" w:hAnsi="Times New Roman"/>
                              </w:rPr>
                              <w:object w:dxaOrig="5670" w:dyaOrig="2490">
                                <v:shape id="_x0000_i1027" type="#_x0000_t75" style="width:206.65pt;height:90.75pt" o:ole="" fillcolor="window">
                                  <v:imagedata r:id="rId10" o:title=""/>
                                </v:shape>
                                <o:OLEObject Type="Embed" ProgID="Word.Picture.8" ShapeID="_x0000_i1027" DrawAspect="Content" ObjectID="_1835969848" r:id="rId11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1" o:spid="_x0000_s1060" type="#_x0000_t202" style="position:absolute;margin-left:250.9pt;margin-top:1.5pt;width:222.05pt;height:98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" o:allowincell="f" filled="f" stroked="f" strokeweight="1pt">
                <v:textbox>
                  <w:txbxContent>
                    <w:bookmarkStart w:id="1" w:name="_MON_1053805553"/>
                    <w:bookmarkEnd w:id="1"/>
                    <w:p w:rsidR="00745BD8" w:rsidRDefault="00745BD8">
                      <w:r>
                        <w:rPr>
                          <w:rFonts w:ascii="Times New Roman" w:hAnsi="Times New Roman"/>
                        </w:rPr>
                        <w:object w:dxaOrig="5670" w:dyaOrig="2490">
                          <v:shape id="_x0000_i1028" type="#_x0000_t75" style="width:206.65pt;height:90.75pt" o:ole="" fillcolor="window">
                            <v:imagedata r:id="rId12" o:title=""/>
                          </v:shape>
                          <o:OLEObject Type="Embed" ProgID="Word.Picture.8" ShapeID="_x0000_i1028" DrawAspect="Content" ObjectID="_1835967483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 l’aide du montage ci-dessous, </w:t>
      </w:r>
      <w:r w:rsidR="00337BC5">
        <w:rPr>
          <w:rFonts w:ascii="Times New Roman" w:hAnsi="Times New Roman"/>
        </w:rPr>
        <w:t xml:space="preserve">régler le générateur </w:t>
      </w:r>
      <w:r w:rsidR="00337BC5">
        <w:rPr>
          <w:rFonts w:ascii="Times New Roman" w:hAnsi="Times New Roman"/>
        </w:rPr>
        <w:br/>
        <w:t>à 6V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 w:rsidR="00745BD8">
        <w:rPr>
          <w:rFonts w:ascii="Times New Roman" w:hAnsi="Times New Roman"/>
        </w:rPr>
        <w:t>emplir le tableau suivant.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686"/>
        <w:gridCol w:w="1686"/>
        <w:gridCol w:w="1686"/>
        <w:gridCol w:w="1686"/>
        <w:gridCol w:w="1686"/>
        <w:gridCol w:w="1686"/>
      </w:tblGrid>
      <w:tr w:rsidR="00745BD8"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U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</w:t>
            </w:r>
            <w:r>
              <w:rPr>
                <w:rFonts w:ascii="Times New Roman" w:hAnsi="Times New Roman"/>
                <w:b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</w:tr>
      <w:tr w:rsidR="00745BD8"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250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1000</w:t>
            </w: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  <w:tr w:rsidR="00745BD8"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1000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250</w:t>
            </w: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15BDD6A7" wp14:editId="2EE074D9">
                <wp:simplePos x="0" y="0"/>
                <wp:positionH relativeFrom="column">
                  <wp:posOffset>-25400</wp:posOffset>
                </wp:positionH>
                <wp:positionV relativeFrom="paragraph">
                  <wp:posOffset>113665</wp:posOffset>
                </wp:positionV>
                <wp:extent cx="6423660" cy="2125980"/>
                <wp:effectExtent l="0" t="0" r="15240" b="26670"/>
                <wp:wrapNone/>
                <wp:docPr id="13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3660" cy="2125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45BD8" w:rsidRDefault="00745BD8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>Conclusion :</w:t>
                            </w: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CB4B57"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On remarque que 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begin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 xml:space="preserve"> EQ \s\do2(\f(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U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2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;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U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1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))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end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  =  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begin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 xml:space="preserve"> EQ \s\do2(\f(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N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2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;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i/>
                                <w:highlight w:val="green"/>
                              </w:rPr>
                              <w:instrText>N</w:instrTex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  <w:vertAlign w:val="subscript"/>
                              </w:rPr>
                              <w:instrText>1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instrText>))</w:instrTex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fldChar w:fldCharType="end"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 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  <w:r w:rsidR="00CB4B57"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Ce rapport est appelé </w: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</w:rPr>
                              <w:t>rapport de transformation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 et noté « </w:t>
                            </w:r>
                            <w:r w:rsidRPr="00CB4B57">
                              <w:rPr>
                                <w:rFonts w:ascii="Times New Roman" w:hAnsi="Times New Roman"/>
                                <w:b/>
                                <w:highlight w:val="green"/>
                              </w:rPr>
                              <w:t>m</w:t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> »</w:t>
                            </w:r>
                          </w:p>
                          <w:p w:rsidR="003F39F6" w:rsidRDefault="003F39F6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Ici, le rapport de transformation du transformateur étudié vaut m = ……</w:t>
                            </w:r>
                          </w:p>
                          <w:p w:rsidR="003F39F6" w:rsidRDefault="003F39F6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Si m &gt; 1, on dit que le transformateur es</w:t>
                            </w:r>
                            <w:r w:rsidR="00337BC5">
                              <w:rPr>
                                <w:rFonts w:ascii="Times New Roman" w:hAnsi="Times New Roman"/>
                              </w:rPr>
                              <w:t>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Si m &lt; 1, on dit que le transformateur est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2" o:spid="_x0000_s1061" type="#_x0000_t202" style="position:absolute;margin-left:-2pt;margin-top:8.95pt;width:505.8pt;height:167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" o:allowincell="f" filled="f" strokeweight="1.5pt">
                <v:textbox>
                  <w:txbxContent>
                    <w:p w:rsidR="00745BD8" w:rsidRDefault="00745BD8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 w:rsidRPr="00337BC5">
                        <w:rPr>
                          <w:rFonts w:ascii="Times New Roman" w:hAnsi="Times New Roman"/>
                          <w:b/>
                        </w:rPr>
                        <w:t>Conclusion :</w:t>
                      </w:r>
                      <w:r w:rsidRPr="00337BC5">
                        <w:rPr>
                          <w:rFonts w:ascii="Times New Roman" w:hAnsi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="00CB4B57">
                        <w:rPr>
                          <w:rFonts w:ascii="Times New Roman" w:hAnsi="Times New Roman"/>
                        </w:rPr>
                        <w:br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On remarque que 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begin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 xml:space="preserve"> EQ \s\do2(\f(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U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2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;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U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1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))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end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  =  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begin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 xml:space="preserve"> EQ \s\do2(\f(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N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2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;</w:instrText>
                      </w:r>
                      <w:r w:rsidRPr="00CB4B57">
                        <w:rPr>
                          <w:rFonts w:ascii="Times New Roman" w:hAnsi="Times New Roman"/>
                          <w:b/>
                          <w:i/>
                          <w:highlight w:val="green"/>
                        </w:rPr>
                        <w:instrText>N</w:instrTex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  <w:vertAlign w:val="subscript"/>
                        </w:rPr>
                        <w:instrText>1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instrText>))</w:instrTex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fldChar w:fldCharType="end"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 .</w:t>
                      </w:r>
                      <w:r>
                        <w:rPr>
                          <w:rFonts w:ascii="Times New Roman" w:hAnsi="Times New Roman"/>
                        </w:rPr>
                        <w:t xml:space="preserve">   </w:t>
                      </w:r>
                      <w:r w:rsidR="00CB4B57">
                        <w:rPr>
                          <w:rFonts w:ascii="Times New Roman" w:hAnsi="Times New Roman"/>
                        </w:rPr>
                        <w:br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Ce rapport est appelé </w: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</w:rPr>
                        <w:t>rapport de transformation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 et noté « </w:t>
                      </w:r>
                      <w:r w:rsidRPr="00CB4B57">
                        <w:rPr>
                          <w:rFonts w:ascii="Times New Roman" w:hAnsi="Times New Roman"/>
                          <w:b/>
                          <w:highlight w:val="green"/>
                        </w:rPr>
                        <w:t>m</w:t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> »</w:t>
                      </w:r>
                    </w:p>
                    <w:p w:rsidR="003F39F6" w:rsidRDefault="003F39F6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Ici, le rapport de transformation du transformateur étudié vaut m = ……</w:t>
                      </w:r>
                    </w:p>
                    <w:p w:rsidR="003F39F6" w:rsidRDefault="003F39F6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Si m &gt; 1, on dit que le transformateur es</w:t>
                      </w:r>
                      <w:r w:rsidR="00337BC5">
                        <w:rPr>
                          <w:rFonts w:ascii="Times New Roman" w:hAnsi="Times New Roman"/>
                        </w:rPr>
                        <w:t>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Si m </w:t>
                      </w:r>
                      <w:r>
                        <w:rPr>
                          <w:rFonts w:ascii="Times New Roman" w:hAnsi="Times New Roman"/>
                        </w:rPr>
                        <w:t>&lt;</w:t>
                      </w:r>
                      <w:r>
                        <w:rPr>
                          <w:rFonts w:ascii="Times New Roman" w:hAnsi="Times New Roman"/>
                        </w:rPr>
                        <w:t xml:space="preserve"> 1, on dit que le transformateur est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  <w:t>3-2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Visualisation des tensions aux bornes du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Après réa</w:t>
      </w:r>
      <w:r w:rsidR="000B3F92">
        <w:rPr>
          <w:rFonts w:ascii="Times New Roman" w:hAnsi="Times New Roman"/>
        </w:rPr>
        <w:t>lisation du montage ci-dessous : Transformateur élévateur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6316980" cy="229362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10350" w:type="dxa"/>
        <w:tblLook w:val="04A0" w:firstRow="1" w:lastRow="0" w:firstColumn="1" w:lastColumn="0" w:noHBand="0" w:noVBand="1"/>
      </w:tblPr>
      <w:tblGrid>
        <w:gridCol w:w="5175"/>
        <w:gridCol w:w="5175"/>
      </w:tblGrid>
      <w:tr w:rsidR="000B3F92" w:rsidTr="000B3F92">
        <w:trPr>
          <w:trHeight w:val="519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Primaire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Secondaire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Spires (N1) = ……….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Spires (N2) = ……….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Pr="000B3F92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</w:t>
            </w:r>
            <w:r w:rsidR="000B3F92">
              <w:rPr>
                <w:rFonts w:ascii="Times New Roman" w:hAnsi="Times New Roman"/>
              </w:rPr>
              <w:t>u</w:t>
            </w:r>
            <w:r w:rsidR="000B3F92" w:rsidRPr="000B3F92">
              <w:rPr>
                <w:rFonts w:ascii="Times New Roman" w:hAnsi="Times New Roman"/>
                <w:vertAlign w:val="subscript"/>
              </w:rPr>
              <w:t>1</w:t>
            </w:r>
            <w:r w:rsidR="000B3F92">
              <w:rPr>
                <w:rFonts w:ascii="Times New Roman" w:hAnsi="Times New Roman"/>
                <w:vertAlign w:val="subscript"/>
              </w:rPr>
              <w:t xml:space="preserve">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  <w:t>avec le voltmètre</w:t>
            </w:r>
          </w:p>
        </w:tc>
        <w:tc>
          <w:tcPr>
            <w:tcW w:w="5175" w:type="dxa"/>
          </w:tcPr>
          <w:p w:rsidR="000B3F92" w:rsidRDefault="00355CCD" w:rsidP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 </w:t>
            </w:r>
            <w:r w:rsidR="000B3F92">
              <w:rPr>
                <w:rFonts w:ascii="Times New Roman" w:hAnsi="Times New Roman"/>
              </w:rPr>
              <w:t>u</w:t>
            </w:r>
            <w:r w:rsidR="000B3F92">
              <w:rPr>
                <w:rFonts w:ascii="Times New Roman" w:hAnsi="Times New Roman"/>
                <w:vertAlign w:val="subscript"/>
              </w:rPr>
              <w:t xml:space="preserve">2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  <w:t>avec le voltmètre</w:t>
            </w:r>
          </w:p>
        </w:tc>
      </w:tr>
      <w:tr w:rsidR="000B3F92" w:rsidTr="000B3F92">
        <w:trPr>
          <w:trHeight w:val="566"/>
        </w:trPr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40A43B9" wp14:editId="48D4F8CF">
                  <wp:extent cx="3124200" cy="2392680"/>
                  <wp:effectExtent l="0" t="0" r="0" b="0"/>
                  <wp:docPr id="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1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………………  </w:t>
            </w:r>
            <w:r w:rsidRPr="00337BC5">
              <w:rPr>
                <w:rFonts w:ascii="Times New Roman" w:hAnsi="Times New Roman"/>
                <w:sz w:val="28"/>
                <w:szCs w:val="28"/>
              </w:rPr>
              <w:br/>
              <w:t xml:space="preserve">fréquence  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 xml:space="preserve"> f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 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D59E68E" wp14:editId="6CEEA8C1">
                  <wp:extent cx="3116580" cy="2354580"/>
                  <wp:effectExtent l="0" t="0" r="0" b="0"/>
                  <wp:docPr id="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580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2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>max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………………   </w:t>
            </w: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Fréquence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>f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</w:tr>
      <w:tr w:rsidR="003F39F6" w:rsidTr="003E02F1">
        <w:trPr>
          <w:trHeight w:val="566"/>
        </w:trPr>
        <w:tc>
          <w:tcPr>
            <w:tcW w:w="10350" w:type="dxa"/>
            <w:gridSpan w:val="2"/>
          </w:tcPr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Calculer :</w:t>
            </w: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noProof/>
                  <w:sz w:val="28"/>
                  <w:szCs w:val="28"/>
                </w:rPr>
                <m:t xml:space="preserve">  </m:t>
              </m:r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= …………………………………………</w:t>
            </w:r>
          </w:p>
          <w:p w:rsidR="003F39F6" w:rsidRPr="00337BC5" w:rsidRDefault="00084C0B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="003F39F6"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…………………………………………</w:t>
            </w:r>
          </w:p>
          <w:p w:rsidR="003F39F6" w:rsidRPr="00337BC5" w:rsidRDefault="00084C0B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U2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U1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den>
              </m:f>
            </m:oMath>
            <w:r w:rsidR="003F39F6"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…………………………………….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</w:p>
          <w:p w:rsidR="003F39F6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Remarque : ……………………………………………………………………………………………</w:t>
            </w:r>
          </w:p>
          <w:p w:rsidR="003F39F6" w:rsidRPr="00355CCD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6C2090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highlight w:val="yellow"/>
        </w:rPr>
        <w:lastRenderedPageBreak/>
        <w:t>4</w:t>
      </w:r>
      <w:r w:rsidR="00745BD8" w:rsidRPr="006C2090">
        <w:rPr>
          <w:rFonts w:ascii="Times New Roman" w:hAnsi="Times New Roman"/>
          <w:b/>
          <w:highlight w:val="yellow"/>
        </w:rPr>
        <w:t>-</w:t>
      </w:r>
      <w:r w:rsidR="00745BD8" w:rsidRPr="006C2090">
        <w:rPr>
          <w:rFonts w:ascii="Times New Roman" w:hAnsi="Times New Roman"/>
          <w:b/>
          <w:highlight w:val="yellow"/>
        </w:rPr>
        <w:tab/>
        <w:t>Application du transformateur</w:t>
      </w:r>
    </w:p>
    <w:p w:rsidR="00745BD8" w:rsidRDefault="00084C0B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noProof/>
          <w:sz w:val="20"/>
        </w:rPr>
        <w:pict>
          <v:shape id="_x0000_s1227" type="#_x0000_t75" style="position:absolute;margin-left:455.4pt;margin-top:75.45pt;width:104.25pt;height:146.25pt;z-index:-251655680;mso-wrap-edited:f;mso-position-horizontal-relative:page;mso-position-vertical-relative:page" wrapcoords="-155 0 -155 21489 21600 21489 21600 0 -155 0">
            <v:imagedata r:id="rId17" o:title=""/>
            <w10:wrap anchorx="page" anchory="page"/>
          </v:shape>
          <o:OLEObject Type="Embed" ProgID="PictPub.Image.7" ShapeID="_x0000_s1227" DrawAspect="Content" ObjectID="_1835969849" r:id="rId18"/>
        </w:pi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5-1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Le transport du courant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Mise en évidence expérimenta</w:t>
      </w:r>
      <w:r w:rsidR="000F3EA1">
        <w:rPr>
          <w:rFonts w:ascii="Times New Roman" w:hAnsi="Times New Roman"/>
        </w:rPr>
        <w:t>le  des pertes en ligne voir activité livre page 1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4D09C3" w:rsidRDefault="004D09C3" w:rsidP="004D09C3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Eclairage : Fort – Moyen – Fort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2090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Eclairage : Fort – Moyen – Fort 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3EFF3A24" wp14:editId="60665B55">
                <wp:simplePos x="0" y="0"/>
                <wp:positionH relativeFrom="column">
                  <wp:posOffset>2283460</wp:posOffset>
                </wp:positionH>
                <wp:positionV relativeFrom="paragraph">
                  <wp:posOffset>86360</wp:posOffset>
                </wp:positionV>
                <wp:extent cx="4304665" cy="1482090"/>
                <wp:effectExtent l="0" t="0" r="0" b="0"/>
                <wp:wrapNone/>
                <wp:docPr id="10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2" w:name="_MON_1119285339"/>
                          <w:bookmarkStart w:id="3" w:name="_MON_1119286117"/>
                          <w:bookmarkStart w:id="4" w:name="_MON_1119289407"/>
                          <w:bookmarkEnd w:id="2"/>
                          <w:bookmarkEnd w:id="3"/>
                          <w:bookmarkEnd w:id="4"/>
                          <w:bookmarkStart w:id="5" w:name="_MON_1119285306"/>
                          <w:bookmarkEnd w:id="5"/>
                          <w:p w:rsidR="00745BD8" w:rsidRDefault="004D09C3">
                            <w:r>
                              <w:object w:dxaOrig="7470" w:dyaOrig="2520">
                                <v:shape id="_x0000_i1030" type="#_x0000_t75" style="width:324.55pt;height:109.5pt" o:ole="" fillcolor="window">
                                  <v:imagedata r:id="rId19" o:title=""/>
                                </v:shape>
                                <o:OLEObject Type="Embed" ProgID="Word.Picture.8" ShapeID="_x0000_i1030" DrawAspect="Content" ObjectID="_1835969850" r:id="rId20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062" type="#_x0000_t202" style="position:absolute;margin-left:179.8pt;margin-top:6.8pt;width:338.95pt;height:116.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" o:allowincell="f" filled="f" stroked="f" strokeweight="1pt">
                <v:textbox style="mso-fit-shape-to-text:t">
                  <w:txbxContent>
                    <w:bookmarkStart w:id="7" w:name="_MON_1119285306"/>
                    <w:bookmarkStart w:id="8" w:name="_MON_1119285339"/>
                    <w:bookmarkStart w:id="9" w:name="_MON_1119286117"/>
                    <w:bookmarkStart w:id="10" w:name="_MON_1119289407"/>
                    <w:bookmarkEnd w:id="7"/>
                    <w:bookmarkEnd w:id="8"/>
                    <w:bookmarkEnd w:id="9"/>
                    <w:bookmarkEnd w:id="10"/>
                    <w:p w:rsidR="00745BD8" w:rsidRDefault="004D09C3">
                      <w:r>
                        <w:object w:dxaOrig="7470" w:dyaOrig="2520">
                          <v:shape id="_x0000_i1105" type="#_x0000_t75" style="width:324.55pt;height:109.5pt" o:ole="" fillcolor="window">
                            <v:imagedata r:id="rId21" o:title=""/>
                          </v:shape>
                          <o:OLEObject Type="Embed" ProgID="Word.Picture.8" ShapeID="_x0000_i1105" DrawAspect="Content" ObjectID="_1835967484" r:id="rId2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1CAA711" wp14:editId="66781330">
                <wp:simplePos x="0" y="0"/>
                <wp:positionH relativeFrom="column">
                  <wp:posOffset>-105410</wp:posOffset>
                </wp:positionH>
                <wp:positionV relativeFrom="paragraph">
                  <wp:posOffset>86360</wp:posOffset>
                </wp:positionV>
                <wp:extent cx="2547620" cy="1485265"/>
                <wp:effectExtent l="0" t="0" r="0" b="0"/>
                <wp:wrapNone/>
                <wp:docPr id="9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7620" cy="148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bookmarkStart w:id="6" w:name="_MON_1119284830"/>
                          <w:bookmarkStart w:id="7" w:name="_MON_1119285318"/>
                          <w:bookmarkStart w:id="8" w:name="_MON_1119286856"/>
                          <w:bookmarkEnd w:id="6"/>
                          <w:bookmarkEnd w:id="7"/>
                          <w:bookmarkEnd w:id="8"/>
                          <w:bookmarkStart w:id="9" w:name="_MON_1119281946"/>
                          <w:bookmarkEnd w:id="9"/>
                          <w:p w:rsidR="00745BD8" w:rsidRDefault="004D09C3">
                            <w:r>
                              <w:rPr>
                                <w:rFonts w:ascii="Times New Roman" w:hAnsi="Times New Roman"/>
                              </w:rPr>
                              <w:object w:dxaOrig="4275" w:dyaOrig="2520">
                                <v:shape id="_x0000_i1032" type="#_x0000_t75" style="width:186.2pt;height:109.75pt" o:ole="" fillcolor="window">
                                  <v:imagedata r:id="rId23" o:title=""/>
                                </v:shape>
                                <o:OLEObject Type="Embed" ProgID="Word.Picture.8" ShapeID="_x0000_i1032" DrawAspect="Content" ObjectID="_1835969851" r:id="rId24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2" o:spid="_x0000_s1063" type="#_x0000_t202" style="position:absolute;margin-left:-8.3pt;margin-top:6.8pt;width:200.6pt;height:116.9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" o:allowincell="f" stroked="f" strokeweight="1pt">
                <v:textbox style="mso-fit-shape-to-text:t">
                  <w:txbxContent>
                    <w:bookmarkStart w:id="15" w:name="_MON_1119281946"/>
                    <w:bookmarkStart w:id="16" w:name="_MON_1119284830"/>
                    <w:bookmarkStart w:id="17" w:name="_MON_1119285318"/>
                    <w:bookmarkStart w:id="18" w:name="_MON_1119286856"/>
                    <w:bookmarkEnd w:id="15"/>
                    <w:bookmarkEnd w:id="16"/>
                    <w:bookmarkEnd w:id="17"/>
                    <w:bookmarkEnd w:id="18"/>
                    <w:p w:rsidR="00745BD8" w:rsidRDefault="004D09C3">
                      <w:r>
                        <w:rPr>
                          <w:rFonts w:ascii="Times New Roman" w:hAnsi="Times New Roman"/>
                        </w:rPr>
                        <w:object w:dxaOrig="4275" w:dyaOrig="2520">
                          <v:shape id="_x0000_i1108" type="#_x0000_t75" style="width:186.2pt;height:109.75pt" o:ole="" fillcolor="window">
                            <v:imagedata r:id="rId25" o:title=""/>
                          </v:shape>
                          <o:OLEObject Type="Embed" ProgID="Word.Picture.8" ShapeID="_x0000_i1108" DrawAspect="Content" ObjectID="_1835967485" r:id="rId2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4D09C3" w:rsidRPr="006C2090" w:rsidRDefault="004D09C3" w:rsidP="004D09C3">
      <w:pPr>
        <w:pStyle w:val="En-tte"/>
        <w:rPr>
          <w:rFonts w:ascii="Times New Roman" w:hAnsi="Times New Roman"/>
          <w:highlight w:val="green"/>
        </w:rPr>
      </w:pPr>
      <w:r>
        <w:rPr>
          <w:rFonts w:ascii="Times New Roman" w:hAnsi="Times New Roman"/>
          <w:b/>
        </w:rPr>
        <w:t>Conclusion :</w:t>
      </w:r>
      <w:r>
        <w:rPr>
          <w:rFonts w:ascii="Times New Roman" w:hAnsi="Times New Roman"/>
        </w:rPr>
        <w:t xml:space="preserve"> </w:t>
      </w:r>
      <w:r w:rsidRPr="006C2090">
        <w:rPr>
          <w:rFonts w:ascii="Times New Roman" w:hAnsi="Times New Roman"/>
          <w:highlight w:val="green"/>
        </w:rPr>
        <w:t>La lampe s’éclaire mieux quand le courant est transporté sous haute tension.</w:t>
      </w:r>
    </w:p>
    <w:p w:rsidR="004D09C3" w:rsidRDefault="004D09C3" w:rsidP="004D09C3">
      <w:pPr>
        <w:jc w:val="both"/>
      </w:pPr>
      <w:r w:rsidRPr="006C2090">
        <w:rPr>
          <w:rFonts w:ascii="Times New Roman" w:hAnsi="Times New Roman"/>
          <w:highlight w:val="green"/>
        </w:rPr>
        <w:t>On transporte le courant sous haute et très haute tension pour limiter les pertes en ligne dues à l’effet Joules; et donc proportionnelles à I</w:t>
      </w:r>
      <w:r w:rsidRPr="006C2090">
        <w:rPr>
          <w:rFonts w:ascii="Times New Roman" w:hAnsi="Times New Roman"/>
          <w:highlight w:val="green"/>
          <w:vertAlign w:val="superscript"/>
        </w:rPr>
        <w:t>2</w:t>
      </w:r>
      <w:r w:rsidRPr="006C2090">
        <w:rPr>
          <w:rFonts w:ascii="Times New Roman" w:hAnsi="Times New Roman"/>
          <w:highlight w:val="green"/>
        </w:rPr>
        <w:t xml:space="preserve"> (</w:t>
      </w:r>
      <w:proofErr w:type="spellStart"/>
      <w:r w:rsidRPr="006C2090">
        <w:rPr>
          <w:rFonts w:ascii="Times New Roman" w:hAnsi="Times New Roman"/>
          <w:highlight w:val="green"/>
        </w:rPr>
        <w:t>P</w:t>
      </w:r>
      <w:r w:rsidRPr="006C2090">
        <w:rPr>
          <w:rFonts w:ascii="Times New Roman" w:hAnsi="Times New Roman"/>
          <w:highlight w:val="green"/>
          <w:vertAlign w:val="subscript"/>
        </w:rPr>
        <w:t>j</w:t>
      </w:r>
      <w:proofErr w:type="spellEnd"/>
      <w:r w:rsidRPr="006C2090">
        <w:rPr>
          <w:rFonts w:ascii="Times New Roman" w:hAnsi="Times New Roman"/>
          <w:highlight w:val="green"/>
        </w:rPr>
        <w:t xml:space="preserve"> = RI</w:t>
      </w:r>
      <w:r w:rsidRPr="006C2090">
        <w:rPr>
          <w:rFonts w:ascii="Times New Roman" w:hAnsi="Times New Roman"/>
          <w:highlight w:val="green"/>
          <w:vertAlign w:val="superscript"/>
        </w:rPr>
        <w:t>2</w:t>
      </w:r>
      <w:r w:rsidRPr="006C2090">
        <w:rPr>
          <w:rFonts w:ascii="Times New Roman" w:hAnsi="Times New Roman"/>
          <w:highlight w:val="green"/>
        </w:rPr>
        <w:t>).</w:t>
      </w: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4D09C3">
      <w:pPr>
        <w:pStyle w:val="En-tte"/>
        <w:rPr>
          <w:rFonts w:ascii="Times New Roman" w:hAnsi="Times New Roman"/>
        </w:rPr>
      </w:pPr>
      <w:r w:rsidRPr="006C2090">
        <w:rPr>
          <w:rFonts w:ascii="Times New Roman" w:hAnsi="Times New Roman"/>
        </w:rPr>
        <w:t>Un transformateur sert à élever (transformateur « survolteur ») ou abaisser des tensions (transformateur « sous-</w:t>
      </w:r>
      <w:proofErr w:type="spellStart"/>
      <w:r w:rsidRPr="006C2090">
        <w:rPr>
          <w:rFonts w:ascii="Times New Roman" w:hAnsi="Times New Roman"/>
        </w:rPr>
        <w:t>volteur</w:t>
      </w:r>
      <w:proofErr w:type="spellEnd"/>
      <w:r w:rsidRPr="006C2090">
        <w:rPr>
          <w:rFonts w:ascii="Times New Roman" w:hAnsi="Times New Roman"/>
        </w:rPr>
        <w:t> »). Dans la pratique; le plus gros utilisateur de transformateur est EDF; qui transporte le courant par ligne haute tension</w:t>
      </w:r>
      <w:r w:rsidR="006C2090">
        <w:rPr>
          <w:rFonts w:ascii="Times New Roman" w:hAnsi="Times New Roman"/>
        </w:rPr>
        <w:t xml:space="preserve"> jusqu’ à 400 000 V</w:t>
      </w: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sectPr w:rsidR="00745BD8" w:rsidSect="006A176A">
      <w:headerReference w:type="default" r:id="rId27"/>
      <w:pgSz w:w="11906" w:h="16838" w:code="9"/>
      <w:pgMar w:top="992" w:right="964" w:bottom="851" w:left="964" w:header="720" w:footer="4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BD8" w:rsidRDefault="00745BD8">
      <w:r>
        <w:separator/>
      </w:r>
    </w:p>
  </w:endnote>
  <w:endnote w:type="continuationSeparator" w:id="0">
    <w:p w:rsidR="00745BD8" w:rsidRDefault="0074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BD8" w:rsidRDefault="00745BD8">
      <w:r>
        <w:separator/>
      </w:r>
    </w:p>
  </w:footnote>
  <w:footnote w:type="continuationSeparator" w:id="0">
    <w:p w:rsidR="00745BD8" w:rsidRDefault="00745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BD8" w:rsidRDefault="006A176A">
    <w:pPr>
      <w:pStyle w:val="En-tte"/>
      <w:tabs>
        <w:tab w:val="clear" w:pos="4536"/>
        <w:tab w:val="clear" w:pos="9072"/>
        <w:tab w:val="right" w:pos="9923"/>
      </w:tabs>
      <w:rPr>
        <w:rFonts w:ascii="Times New Roman" w:hAnsi="Times New Roman"/>
        <w:smallCaps/>
        <w:sz w:val="16"/>
      </w:rPr>
    </w:pPr>
    <w:r>
      <w:rPr>
        <w:rFonts w:ascii="Times New Roman" w:hAnsi="Times New Roman"/>
        <w:b/>
        <w:smallCaps/>
        <w:sz w:val="16"/>
      </w:rPr>
      <w:t>Transformateur / prof</w:t>
    </w:r>
    <w:r w:rsidR="00745BD8">
      <w:rPr>
        <w:rFonts w:ascii="Times New Roman" w:hAnsi="Times New Roman"/>
        <w:b/>
        <w:sz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B4060"/>
    <w:multiLevelType w:val="hybridMultilevel"/>
    <w:tmpl w:val="A838DFFE"/>
    <w:lvl w:ilvl="0" w:tplc="D40212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6E93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D827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5A07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ACB8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91E8B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D8E0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F8B7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8925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5C43F0"/>
    <w:multiLevelType w:val="hybridMultilevel"/>
    <w:tmpl w:val="31084B60"/>
    <w:lvl w:ilvl="0" w:tplc="1B88ACD4">
      <w:start w:val="3"/>
      <w:numFmt w:val="decimal"/>
      <w:lvlText w:val="%1"/>
      <w:lvlJc w:val="left"/>
      <w:pPr>
        <w:tabs>
          <w:tab w:val="num" w:pos="1743"/>
        </w:tabs>
        <w:ind w:left="1743" w:hanging="1035"/>
      </w:pPr>
      <w:rPr>
        <w:rFonts w:hint="default"/>
      </w:rPr>
    </w:lvl>
    <w:lvl w:ilvl="1" w:tplc="EFF2BD14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6292FAF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3E6ADC88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D14023D8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5DA026A2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9328D574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6F42AF9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F282A8E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F801F5B"/>
    <w:multiLevelType w:val="hybridMultilevel"/>
    <w:tmpl w:val="4B427DA2"/>
    <w:lvl w:ilvl="0" w:tplc="879261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547A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3090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9EFC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C24F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A1CE7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88BB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E8DB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39C9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9" w:dllVersion="512" w:checkStyle="1"/>
  <w:activeWritingStyle w:appName="MSWord" w:lang="nl-NL" w:vendorID="1" w:dllVersion="512" w:checkStyle="1"/>
  <w:proofState w:spelling="clean" w:grammar="clean"/>
  <w:attachedTemplate r:id="rId1"/>
  <w:defaultTabStop w:val="708"/>
  <w:hyphenationZone w:val="425"/>
  <w:drawingGridHorizontalSpacing w:val="142"/>
  <w:drawingGridVerticalSpacing w:val="142"/>
  <w:doNotUseMarginsForDrawingGridOrigin/>
  <w:noPunctuationKerning/>
  <w:characterSpacingControl w:val="doNotCompress"/>
  <w:hdrShapeDefaults>
    <o:shapedefaults v:ext="edit" spidmax="5121">
      <v:stroke weight="1pt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oustique" w:val="OFF"/>
    <w:docVar w:name="Chimie" w:val="OFF"/>
    <w:docVar w:name="Electricité" w:val="OFF"/>
    <w:docVar w:name="Fonctions" w:val="OFF"/>
    <w:docVar w:name="Formules" w:val="ON"/>
    <w:docVar w:name="Formules développées" w:val="OFF"/>
    <w:docVar w:name="FormulesDéveloppées" w:val="ON"/>
    <w:docVar w:name="Géométrie" w:val="OFF"/>
    <w:docVar w:name="Grec" w:val="ON"/>
    <w:docVar w:name="Lettres Grecques" w:val="OFF"/>
    <w:docVar w:name="Machine A Expression" w:val="ON"/>
    <w:docVar w:name="Machine à Expression" w:val="OFF"/>
    <w:docVar w:name="MachineAExpression" w:val="ON"/>
    <w:docVar w:name="Mécanique" w:val="OFF"/>
    <w:docVar w:name="Optique" w:val="ON"/>
    <w:docVar w:name="Outils mathématiques" w:val="ON"/>
    <w:docVar w:name="Pap" w:val="OFF"/>
    <w:docVar w:name="Papiers et Axes" w:val="OFF"/>
    <w:docVar w:name="Symboles" w:val="OFF"/>
    <w:docVar w:name="Toto" w:val="Oui"/>
  </w:docVars>
  <w:rsids>
    <w:rsidRoot w:val="006A176A"/>
    <w:rsid w:val="00084C0B"/>
    <w:rsid w:val="000B3F92"/>
    <w:rsid w:val="000F3EA1"/>
    <w:rsid w:val="00337BC5"/>
    <w:rsid w:val="00355CCD"/>
    <w:rsid w:val="003F39F6"/>
    <w:rsid w:val="004D09C3"/>
    <w:rsid w:val="006A176A"/>
    <w:rsid w:val="006C2090"/>
    <w:rsid w:val="00745BD8"/>
    <w:rsid w:val="008C4696"/>
    <w:rsid w:val="00CB4B57"/>
    <w:rsid w:val="00D2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stroke weight="1pt"/>
      <o:colormru v:ext="edit" colors="#eaeaea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microsoft.com/office/2007/relationships/stylesWithEffects" Target="stylesWithEffects.xml"/><Relationship Id="rId21" Type="http://schemas.openxmlformats.org/officeDocument/2006/relationships/image" Target="media/image70.wmf"/><Relationship Id="rId7" Type="http://schemas.openxmlformats.org/officeDocument/2006/relationships/endnotes" Target="endnotes.xml"/><Relationship Id="rId12" Type="http://schemas.openxmlformats.org/officeDocument/2006/relationships/image" Target="media/image20.wmf"/><Relationship Id="rId17" Type="http://schemas.openxmlformats.org/officeDocument/2006/relationships/image" Target="media/image6.wmf"/><Relationship Id="rId25" Type="http://schemas.openxmlformats.org/officeDocument/2006/relationships/image" Target="media/image80.wmf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oleObject" Target="embeddings/oleObject5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wmf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oleObject" Target="embeddings/oleObject6.bin"/><Relationship Id="rId27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ascal\Application%20Data\Microsoft\Mod&#232;les\Scienc62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Scienc62</Template>
  <TotalTime>0</TotalTime>
  <Pages>3</Pages>
  <Words>250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Scienc56 pour Word 97 et Word 2000</vt:lpstr>
    </vt:vector>
  </TitlesOfParts>
  <Manager>J.PAILLET</Manager>
  <Company>SCIDOT</Company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Scienc56 pour Word 97 et Word 2000</dc:title>
  <dc:creator>KUMMERLE</dc:creator>
  <cp:lastModifiedBy>EH BBK</cp:lastModifiedBy>
  <cp:revision>3</cp:revision>
  <cp:lastPrinted>2003-07-09T19:41:00Z</cp:lastPrinted>
  <dcterms:created xsi:type="dcterms:W3CDTF">2026-03-25T17:11:00Z</dcterms:created>
  <dcterms:modified xsi:type="dcterms:W3CDTF">2026-03-25T17:50:00Z</dcterms:modified>
</cp:coreProperties>
</file>