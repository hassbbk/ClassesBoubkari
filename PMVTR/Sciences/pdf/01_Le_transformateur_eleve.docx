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5BD8" w:rsidRDefault="003F39F6" w:rsidP="00CB4B57">
      <w:pPr>
        <w:pStyle w:val="Titre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1" locked="0" layoutInCell="0" allowOverlap="1">
                <wp:simplePos x="0" y="0"/>
                <wp:positionH relativeFrom="column">
                  <wp:posOffset>1550035</wp:posOffset>
                </wp:positionH>
                <wp:positionV relativeFrom="paragraph">
                  <wp:posOffset>-59055</wp:posOffset>
                </wp:positionV>
                <wp:extent cx="3190875" cy="466725"/>
                <wp:effectExtent l="0" t="0" r="0" b="0"/>
                <wp:wrapNone/>
                <wp:docPr id="5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90875" cy="466725"/>
                        </a:xfrm>
                        <a:prstGeom prst="rect">
                          <a:avLst/>
                        </a:prstGeom>
                        <a:solidFill>
                          <a:srgbClr val="EAEAEA"/>
                        </a:solidFill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122.05pt;margin-top:-4.65pt;width:251.25pt;height:36.75pt;z-index:-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" o:allowincell="f" fillcolor="#eaeaea" strokeweight="1.5pt"/>
            </w:pict>
          </mc:Fallback>
        </mc:AlternateContent>
      </w:r>
      <w:r w:rsidR="00745BD8">
        <w:t>LE TRANSFORMATEUR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ARetenir"/>
      </w:pPr>
      <w:bookmarkStart w:id="0" w:name="_GoBack"/>
      <w:bookmarkEnd w:id="0"/>
      <w:r w:rsidRPr="009E4EF4">
        <w:rPr>
          <w:rFonts w:ascii="Times New Roman" w:hAnsi="Times New Roman"/>
          <w:highlight w:val="yellow"/>
        </w:rPr>
        <w:t>1-</w:t>
      </w:r>
      <w:r w:rsidRPr="009E4EF4">
        <w:rPr>
          <w:rFonts w:ascii="Times New Roman" w:hAnsi="Times New Roman"/>
          <w:highlight w:val="yellow"/>
        </w:rPr>
        <w:tab/>
        <w:t>Description</w:t>
      </w:r>
    </w:p>
    <w:bookmarkStart w:id="1" w:name="_MON_1835967934"/>
    <w:bookmarkEnd w:id="1"/>
    <w:p w:rsidR="00745BD8" w:rsidRDefault="00861C25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0"/>
        </w:rPr>
        <w:object w:dxaOrig="6975" w:dyaOrig="20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8.75pt;height:101.25pt" o:ole="" fillcolor="window">
            <v:imagedata r:id="rId8" o:title=""/>
          </v:shape>
          <o:OLEObject Type="Embed" ProgID="Word.Picture.8" ShapeID="_x0000_i1025" DrawAspect="Content" ObjectID="_1835969774" r:id="rId9"/>
        </w:objec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9562D1" w:rsidP="009562D1">
      <w:pPr>
        <w:tabs>
          <w:tab w:val="left" w:leader="dot" w:pos="10206"/>
        </w:tabs>
        <w:rPr>
          <w:rFonts w:ascii="Times New Roman" w:hAnsi="Times New Roman"/>
        </w:rPr>
      </w:pPr>
      <w:r w:rsidRPr="009562D1">
        <w:rPr>
          <w:rFonts w:ascii="Times New Roman" w:hAnsi="Times New Roman"/>
        </w:rPr>
        <w:tab/>
      </w:r>
    </w:p>
    <w:p w:rsidR="009562D1" w:rsidRPr="009562D1" w:rsidRDefault="009562D1" w:rsidP="009562D1">
      <w:pPr>
        <w:tabs>
          <w:tab w:val="left" w:leader="dot" w:pos="10206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  <w:b/>
        </w:rPr>
      </w:pPr>
      <w:r w:rsidRPr="003F39F6">
        <w:rPr>
          <w:rFonts w:ascii="Times New Roman" w:hAnsi="Times New Roman"/>
          <w:b/>
          <w:highlight w:val="yellow"/>
        </w:rPr>
        <w:t>2-</w:t>
      </w:r>
      <w:r w:rsidRPr="003F39F6">
        <w:rPr>
          <w:rFonts w:ascii="Times New Roman" w:hAnsi="Times New Roman"/>
          <w:b/>
          <w:highlight w:val="yellow"/>
        </w:rPr>
        <w:tab/>
        <w:t>Symbolisation</w:t>
      </w:r>
    </w:p>
    <w:p w:rsidR="00745BD8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0" allowOverlap="1">
                <wp:simplePos x="0" y="0"/>
                <wp:positionH relativeFrom="column">
                  <wp:posOffset>3067050</wp:posOffset>
                </wp:positionH>
                <wp:positionV relativeFrom="paragraph">
                  <wp:posOffset>22225</wp:posOffset>
                </wp:positionV>
                <wp:extent cx="2466340" cy="618490"/>
                <wp:effectExtent l="0" t="0" r="0" b="0"/>
                <wp:wrapNone/>
                <wp:docPr id="15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66340" cy="618490"/>
                          <a:chOff x="6259" y="6179"/>
                          <a:chExt cx="3884" cy="974"/>
                        </a:xfrm>
                      </wpg:grpSpPr>
                      <wpg:grpSp>
                        <wpg:cNvPr id="16" name="Group 33"/>
                        <wpg:cNvGrpSpPr>
                          <a:grpSpLocks/>
                        </wpg:cNvGrpSpPr>
                        <wpg:grpSpPr bwMode="auto">
                          <a:xfrm>
                            <a:off x="6259" y="6269"/>
                            <a:ext cx="1564" cy="764"/>
                            <a:chOff x="8210" y="10191"/>
                            <a:chExt cx="3679" cy="2264"/>
                          </a:xfrm>
                        </wpg:grpSpPr>
                        <wps:wsp>
                          <wps:cNvPr id="17" name="Rectangle 34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8918" y="9483"/>
                              <a:ext cx="2264" cy="367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Line 35"/>
                          <wps:cNvCnPr/>
                          <wps:spPr bwMode="auto">
                            <a:xfrm flipH="1">
                              <a:off x="10640" y="10200"/>
                              <a:ext cx="801" cy="8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19" name="Line 36"/>
                          <wps:cNvCnPr/>
                          <wps:spPr bwMode="auto">
                            <a:xfrm flipV="1">
                              <a:off x="11440" y="10191"/>
                              <a:ext cx="449" cy="9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0" name="Line 37"/>
                          <wps:cNvCnPr/>
                          <wps:spPr bwMode="auto">
                            <a:xfrm flipH="1" flipV="1">
                              <a:off x="10638" y="11654"/>
                              <a:ext cx="801" cy="80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1" name="Line 38"/>
                          <wps:cNvCnPr/>
                          <wps:spPr bwMode="auto">
                            <a:xfrm>
                              <a:off x="11438" y="12454"/>
                              <a:ext cx="451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2" name="Oval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827" y="10848"/>
                              <a:ext cx="951" cy="951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3" name="Line 40"/>
                          <wps:cNvCnPr/>
                          <wps:spPr bwMode="auto">
                            <a:xfrm>
                              <a:off x="8652" y="10199"/>
                              <a:ext cx="801" cy="80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4" name="Line 41"/>
                          <wps:cNvCnPr/>
                          <wps:spPr bwMode="auto">
                            <a:xfrm flipH="1" flipV="1">
                              <a:off x="8210" y="10191"/>
                              <a:ext cx="443" cy="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5" name="Line 42"/>
                          <wps:cNvCnPr/>
                          <wps:spPr bwMode="auto">
                            <a:xfrm flipV="1">
                              <a:off x="8654" y="11653"/>
                              <a:ext cx="801" cy="80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6" name="Line 43"/>
                          <wps:cNvCnPr/>
                          <wps:spPr bwMode="auto">
                            <a:xfrm flipH="1">
                              <a:off x="8210" y="12453"/>
                              <a:ext cx="445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med"/>
                              <a:tailEnd type="none" w="lg" len="med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27" name="Oval 44"/>
                          <wps:cNvSpPr>
                            <a:spLocks noChangeArrowheads="1"/>
                          </wps:cNvSpPr>
                          <wps:spPr bwMode="auto">
                            <a:xfrm>
                              <a:off x="9315" y="10847"/>
                              <a:ext cx="951" cy="951"/>
                            </a:xfrm>
                            <a:prstGeom prst="ellips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46"/>
                        <wpg:cNvGrpSpPr>
                          <a:grpSpLocks/>
                        </wpg:cNvGrpSpPr>
                        <wpg:grpSpPr bwMode="auto">
                          <a:xfrm>
                            <a:off x="9454" y="6179"/>
                            <a:ext cx="689" cy="974"/>
                            <a:chOff x="8776" y="10191"/>
                            <a:chExt cx="2264" cy="2264"/>
                          </a:xfrm>
                        </wpg:grpSpPr>
                        <wps:wsp>
                          <wps:cNvPr id="29" name="Rectangle 47"/>
                          <wps:cNvSpPr>
                            <a:spLocks noChangeArrowheads="1"/>
                          </wps:cNvSpPr>
                          <wps:spPr bwMode="auto">
                            <a:xfrm rot="5400000">
                              <a:off x="8776" y="10191"/>
                              <a:ext cx="2264" cy="226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" name="Oval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0198"/>
                              <a:ext cx="472" cy="39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Oval 49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0597"/>
                              <a:ext cx="472" cy="38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3" name="Oval 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0987"/>
                              <a:ext cx="472" cy="36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4" name="Oval 51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2086"/>
                              <a:ext cx="472" cy="36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5" name="Oval 52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1722"/>
                              <a:ext cx="472" cy="36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6" name="Oval 53"/>
                          <wps:cNvSpPr>
                            <a:spLocks noChangeArrowheads="1"/>
                          </wps:cNvSpPr>
                          <wps:spPr bwMode="auto">
                            <a:xfrm>
                              <a:off x="10124" y="11356"/>
                              <a:ext cx="472" cy="36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" name="Rectangle 54"/>
                          <wps:cNvSpPr>
                            <a:spLocks noChangeArrowheads="1"/>
                          </wps:cNvSpPr>
                          <wps:spPr bwMode="auto">
                            <a:xfrm>
                              <a:off x="10398" y="10199"/>
                              <a:ext cx="314" cy="22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8" name="Line 55"/>
                          <wps:cNvCnPr/>
                          <wps:spPr bwMode="auto">
                            <a:xfrm flipV="1">
                              <a:off x="10395" y="10191"/>
                              <a:ext cx="645" cy="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56"/>
                          <wps:cNvCnPr/>
                          <wps:spPr bwMode="auto">
                            <a:xfrm>
                              <a:off x="10321" y="12453"/>
                              <a:ext cx="719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0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0198"/>
                              <a:ext cx="472" cy="392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1" name="Oval 5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0597"/>
                              <a:ext cx="472" cy="38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2" name="Oval 5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0987"/>
                              <a:ext cx="472" cy="363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" name="Oval 6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2086"/>
                              <a:ext cx="472" cy="36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" name="Oval 6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1722"/>
                              <a:ext cx="472" cy="366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" name="Oval 6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32" y="11356"/>
                              <a:ext cx="472" cy="367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Rectangle 63"/>
                          <wps:cNvSpPr>
                            <a:spLocks noChangeArrowheads="1"/>
                          </wps:cNvSpPr>
                          <wps:spPr bwMode="auto">
                            <a:xfrm>
                              <a:off x="9116" y="10199"/>
                              <a:ext cx="314" cy="2256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7" name="Line 64"/>
                          <wps:cNvCnPr/>
                          <wps:spPr bwMode="auto">
                            <a:xfrm flipH="1" flipV="1">
                              <a:off x="8776" y="10191"/>
                              <a:ext cx="672" cy="8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65"/>
                          <wps:cNvCnPr/>
                          <wps:spPr bwMode="auto">
                            <a:xfrm flipH="1">
                              <a:off x="8776" y="12453"/>
                              <a:ext cx="731" cy="2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49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8280" y="6482"/>
                            <a:ext cx="645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:rsidR="00745BD8" w:rsidRDefault="00745BD8">
                              <w:pPr>
                                <w:pStyle w:val="En-tte"/>
                                <w:tabs>
                                  <w:tab w:val="clear" w:pos="4536"/>
                                  <w:tab w:val="clear" w:pos="9072"/>
                                </w:tabs>
                                <w:rPr>
                                  <w:rFonts w:ascii="Times New Roman" w:hAnsi="Times New Roman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/>
                                </w:rPr>
                                <w:t>ou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86" o:spid="_x0000_s1026" style="position:absolute;margin-left:241.5pt;margin-top:1.75pt;width:194.2pt;height:48.7pt;z-index:251650560" coordorigin="6259,6179" coordsize="3884,9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" o:allowincell="f">
                <v:group id="Group 33" o:spid="_x0000_s1027" style="position:absolute;left:6259;top:6269;width:1564;height:764" coordorigin="8210,10191" coordsize="3679,2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rect id="Rectangle 34" o:spid="_x0000_s1028" style="position:absolute;left:8918;top:9483;width:2264;height:3679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RWXMQA&#10;AADbAAAADwAAAGRycy9kb3ducmV2LnhtbESPQWvCQBCF74L/YRmhN7NpaFVSV7FCoccaA6W3ITtm&#10;02Zn0+wa03/fFQRvM7w373uz3o62FQP1vnGs4DFJQRBXTjdcKyiPb/MVCB+QNbaOScEfedhuppM1&#10;5tpd+EBDEWoRQ9jnqMCE0OVS+sqQRZ+4jjhqJ9dbDHHta6l7vMRw28osTRfSYsORYLCjvaHqpzjb&#10;yM2eGvoqx4/nVXEy37+vu8/0WCv1MBt3LyACjeFuvl2/61h/Cddf4gBy8w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EVlzEAAAA2wAAAA8AAAAAAAAAAAAAAAAAmAIAAGRycy9k&#10;b3ducmV2LnhtbFBLBQYAAAAABAAEAPUAAACJAwAAAAA=&#10;" stroked="f"/>
                  <v:line id="Line 35" o:spid="_x0000_s1029" style="position:absolute;flip:x;visibility:visible;mso-wrap-style:square" from="10640,10200" to="11441,110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zE++cMAAADbAAAADwAAAGRycy9kb3ducmV2LnhtbESPQYvCQAyF78L+hyGCN53ag0p1lHVF&#10;9CALW/0BoRPbsp1M6Yy2++83B8Fbwnt578tmN7hGPakLtWcD81kCirjwtubSwO16nK5AhYhssfFM&#10;Bv4owG77MdpgZn3PP/TMY6kkhEOGBqoY20zrUFTkMMx8Syza3XcOo6xdqW2HvYS7RqdJstAOa5aG&#10;Clv6qqj4zR/OwPfhlDY4vx36pb8n++PyktaXwpjJePhcg4o0xLf5dX22gi+w8osMoL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sxPvnDAAAA2wAAAA8AAAAAAAAAAAAA&#10;AAAAoQIAAGRycy9kb3ducmV2LnhtbFBLBQYAAAAABAAEAPkAAACRAwAAAAA=&#10;" strokeweight="1pt">
                    <v:stroke startarrowwidth="wide" endarrowwidth="wide"/>
                  </v:line>
                  <v:line id="Line 36" o:spid="_x0000_s1030" style="position:absolute;flip:y;visibility:visible;mso-wrap-style:square" from="11440,10191" to="11889,10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H2bYsIAAADbAAAADwAAAGRycy9kb3ducmV2LnhtbERPzWrCQBC+C77DMkJvZmMOjU2zSlXE&#10;HoJQmwcYspMfmp0N2a1J394tFHqbj+938v1senGn0XWWFWyiGARxZXXHjYLy87zegnAeWWNvmRT8&#10;kIP9brnIMdN24g+633wjQgi7DBW03g+ZlK5qyaCL7EAcuNqOBn2AYyP1iFMIN71M4vhZGuw4NLQ4&#10;0LGl6uv2bRRcT5ekx015mlJbx4dzWiRdUSn1tJrfXkF4mv2/+M/9rsP8F/j9JRwgd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RH2bYsIAAADbAAAADwAAAAAAAAAAAAAA&#10;AAChAgAAZHJzL2Rvd25yZXYueG1sUEsFBgAAAAAEAAQA+QAAAJADAAAAAA==&#10;" strokeweight="1pt">
                    <v:stroke startarrowwidth="wide" endarrowwidth="wide"/>
                  </v:line>
                  <v:line id="Line 37" o:spid="_x0000_s1031" style="position:absolute;flip:x y;visibility:visible;mso-wrap-style:square" from="10638,11654" to="11439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lBTFcIAAADbAAAADwAAAGRycy9kb3ducmV2LnhtbERPy2rCQBTdF/oPwy24aya68BEzSikI&#10;IljwQenymrkmoZk76cyYpH/vLASXh/PO14NpREfO15YVjJMUBHFhdc2lgvNp8z4H4QOyxsYyKfgn&#10;D+vV60uOmbY9H6g7hlLEEPYZKqhCaDMpfVGRQZ/YljhyV+sMhghdKbXDPoabRk7SdCoN1hwbKmzp&#10;s6Li93gzCha7dthcvr+cmxV/6f6A8+v4xys1ehs+liACDeEpfri3WsEkro9f4g+Qq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lBTFcIAAADbAAAADwAAAAAAAAAAAAAA&#10;AAChAgAAZHJzL2Rvd25yZXYueG1sUEsFBgAAAAAEAAQA+QAAAJADAAAAAA==&#10;" strokeweight="1pt">
                    <v:stroke startarrowwidth="wide" endarrowwidth="wide"/>
                  </v:line>
                  <v:line id="Line 38" o:spid="_x0000_s1032" style="position:absolute;visibility:visible;mso-wrap-style:square" from="11438,12454" to="11889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hr5cIAAADbAAAADwAAAGRycy9kb3ducmV2LnhtbESPzYrCQBCE74LvMLSwN53ogkjWUVQ0&#10;evXn4N6aTG8SNtMTMq3Gt3cWFjwWVfUVNV92rlZ3akPl2cB4lIAizr2tuDBwOe+GM1BBkC3WnsnA&#10;kwIsF/3eHFPrH3yk+0kKFSEcUjRQijSp1iEvyWEY+YY4ej++dShRtoW2LT4i3NV6kiRT7bDiuFBi&#10;Q5uS8t/TzRm43kS+s6zZJutDUcvuMwuzfWbMx6BbfYES6uQd/m8frIHJGP6+xB+gFy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Zhr5cIAAADbAAAADwAAAAAAAAAAAAAA&#10;AAChAgAAZHJzL2Rvd25yZXYueG1sUEsFBgAAAAAEAAQA+QAAAJADAAAAAA==&#10;" strokeweight="1pt">
                    <v:stroke startarrowwidth="wide" endarrowwidth="wide"/>
                  </v:line>
                  <v:oval id="Oval 39" o:spid="_x0000_s1033" style="position:absolute;left:9827;top:10848;width:951;height:9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Ko3MYA&#10;AADbAAAADwAAAGRycy9kb3ducmV2LnhtbESPT2vCQBTE74V+h+UJvRTdNIKUmFWktKgHCxoRvD2z&#10;L39s9m2aXTV++26h0OMwM79h0nlvGnGlztWWFbyMIhDEudU1lwr22cfwFYTzyBoby6TgTg7ms8eH&#10;FBNtb7yl686XIkDYJaig8r5NpHR5RQbdyLbEwStsZ9AH2ZVSd3gLcNPIOIom0mDNYaHClt4qyr92&#10;F6PgaE7nQ7acbN7Hp7ygb3ou18tPpZ4G/WIKwlPv/8N/7ZVWEMfw+yX8ADn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DKo3MYAAADbAAAADwAAAAAAAAAAAAAAAACYAgAAZHJz&#10;L2Rvd25yZXYueG1sUEsFBgAAAAAEAAQA9QAAAIsDAAAAAA==&#10;" filled="f" strokeweight="1pt"/>
                  <v:line id="Line 40" o:spid="_x0000_s1034" style="position:absolute;visibility:visible;mso-wrap-style:square" from="8652,10199" to="9453,109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gZQCcMAAADbAAAADwAAAGRycy9kb3ducmV2LnhtbESPQWvCQBSE74X+h+UVvNVNDYikrtIW&#10;TXM19tDeHtnXJDT7NmSfJv33riB4HGbmG2a9nVynzjSE1rOBl3kCirjytuXawNdx/7wCFQTZYueZ&#10;DPxTgO3m8WGNmfUjH+hcSq0ihEOGBhqRPtM6VA05DHPfE0fv1w8OJcqh1nbAMcJdpxdJstQOW44L&#10;Dfb00VD1V56cge+TyE+e97vkvag72ad5WH3mxsyeprdXUEKT3MO3dmENLFK4fok/QG8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YGUAnDAAAA2wAAAA8AAAAAAAAAAAAA&#10;AAAAoQIAAGRycy9kb3ducmV2LnhtbFBLBQYAAAAABAAEAPkAAACRAwAAAAA=&#10;" strokeweight="1pt">
                    <v:stroke startarrowwidth="wide" endarrowwidth="wide"/>
                  </v:line>
                  <v:line id="Line 41" o:spid="_x0000_s1035" style="position:absolute;flip:x y;visibility:visible;mso-wrap-style:square" from="8210,10191" to="8653,10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WtVFsUAAADbAAAADwAAAGRycy9kb3ducmV2LnhtbESPQWvCQBSE70L/w/IKvelGKdamboII&#10;QhEsGKX0+Jp9JqHZt+nuauK/dwsFj8PMfMMs88G04kLON5YVTCcJCOLS6oYrBcfDZrwA4QOyxtYy&#10;KbiShzx7GC0x1bbnPV2KUIkIYZ+igjqELpXSlzUZ9BPbEUfvZJ3BEKWrpHbYR7hp5SxJ5tJgw3Gh&#10;xo7WNZU/xdkoeN12w+b788O5l/I32e1xcZp+eaWeHofVG4hAQ7iH/9vvWsHsGf6+xB8gsx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5WtVFsUAAADbAAAADwAAAAAAAAAA&#10;AAAAAAChAgAAZHJzL2Rvd25yZXYueG1sUEsFBgAAAAAEAAQA+QAAAJMDAAAAAA==&#10;" strokeweight="1pt">
                    <v:stroke startarrowwidth="wide" endarrowwidth="wide"/>
                  </v:line>
                  <v:line id="Line 42" o:spid="_x0000_s1036" style="position:absolute;flip:y;visibility:visible;mso-wrap-style:square" from="8654,11653" to="9455,124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1xb2sQAAADbAAAADwAAAGRycy9kb3ducmV2LnhtbESP0WrCQBRE3wv+w3KFvjUbA20kdZWq&#10;iH0Igmk+4JK9JqHZuyG7Nenfu4Lg4zAzZ5jVZjKduNLgWssKFlEMgriyuuVaQflzeFuCcB5ZY2eZ&#10;FPyTg8169rLCTNuRz3QtfC0ChF2GChrv+0xKVzVk0EW2Jw7exQ4GfZBDLfWAY4CbTiZx/CENthwW&#10;Guxp11D1W/wZBaf9MelwUe7H1F7i7SHNkzavlHqdT1+fIDxN/hl+tL+1guQd7l/CD5Dr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XFvaxAAAANsAAAAPAAAAAAAAAAAA&#10;AAAAAKECAABkcnMvZG93bnJldi54bWxQSwUGAAAAAAQABAD5AAAAkgMAAAAA&#10;" strokeweight="1pt">
                    <v:stroke startarrowwidth="wide" endarrowwidth="wide"/>
                  </v:line>
                  <v:line id="Line 43" o:spid="_x0000_s1037" style="position:absolute;flip:x;visibility:visible;mso-wrap-style:square" from="8210,12453" to="8655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47FrcAAAADbAAAADwAAAGRycy9kb3ducmV2LnhtbESPzQrCMBCE74LvEFbwpqk9qFSj+IPo&#10;QQR/HmBp1rbYbEoTbX17Iwgeh5n5hpkvW1OKF9WusKxgNIxAEKdWF5wpuF13gykI55E1lpZJwZsc&#10;LBfdzhwTbRs+0+viMxEg7BJUkHtfJVK6NCeDbmgr4uDdbW3QB1lnUtfYBLgpZRxFY2mw4LCQY0Wb&#10;nNLH5WkUnLb7uMTRbdtM7D1a7ybHuDimSvV77WoGwlPr/+Ff+6AVxGP4fgk/QC4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uOxa3AAAAA2wAAAA8AAAAAAAAAAAAAAAAA&#10;oQIAAGRycy9kb3ducmV2LnhtbFBLBQYAAAAABAAEAPkAAACOAwAAAAA=&#10;" strokeweight="1pt">
                    <v:stroke startarrowwidth="wide" endarrowwidth="wide"/>
                  </v:line>
                  <v:oval id="Oval 44" o:spid="_x0000_s1038" style="position:absolute;left:9315;top:10847;width:951;height:9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ULRMYA&#10;AADbAAAADwAAAGRycy9kb3ducmV2LnhtbESPT2vCQBTE70K/w/IKXqRutKAlzSqlWLQHBU0p9PbM&#10;vvzR7Ns0u2r67d2C4HGYmd8wybwztThT6yrLCkbDCARxZnXFhYKv9OPpBYTzyBpry6TgjxzMZw+9&#10;BGNtL7yl884XIkDYxaig9L6JpXRZSQbd0DbEwctta9AH2RZSt3gJcFPLcRRNpMGKw0KJDb2XlB13&#10;J6Pgx+wP3+lysl4877OcfmlQfC43SvUfu7dXEJ46fw/f2iutYDyF/y/hB8jZ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EULRMYAAADbAAAADwAAAAAAAAAAAAAAAACYAgAAZHJz&#10;L2Rvd25yZXYueG1sUEsFBgAAAAAEAAQA9QAAAIsDAAAAAA==&#10;" filled="f" strokeweight="1pt"/>
                </v:group>
                <v:group id="Group 46" o:spid="_x0000_s1039" style="position:absolute;left:9454;top:6179;width:689;height:974" coordorigin="8776,10191" coordsize="2264,22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rect id="Rectangle 47" o:spid="_x0000_s1040" style="position:absolute;left:8776;top:10191;width:2264;height:2264;rotation: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utCMMA&#10;AADbAAAADwAAAGRycy9kb3ducmV2LnhtbESPX2vCMBTF34V9h3AHvmm6skntGsUNBj66Kohvl+a2&#10;6dbcdE2m9dsvA8HHw/nz4xTr0XbiTINvHSt4micgiCunW24UHPYfswyED8gaO8ek4Eoe1quHSYG5&#10;dhf+pHMZGhFH2OeowITQ51L6ypBFP3c9cfRqN1gMUQ6N1ANe4rjtZJokC2mx5Ugw2NO7oeq7/LWR&#10;mz63dDqMu5esrM3Xz9vmmOwbpaaP4+YVRKAx3MO39lYrSJfw/yX+ALn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HutCMMAAADbAAAADwAAAAAAAAAAAAAAAACYAgAAZHJzL2Rv&#10;d25yZXYueG1sUEsFBgAAAAAEAAQA9QAAAIgDAAAAAA==&#10;" stroked="f"/>
                  <v:oval id="Oval 48" o:spid="_x0000_s1041" style="position:absolute;left:10124;top:10198;width:472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4rWncQA&#10;AADbAAAADwAAAGRycy9kb3ducmV2LnhtbESPQWvCQBSE74X+h+UVvNVNFNI2uoqIQi4itb309sy+&#10;JqHZt2F3jdFf7wpCj8PMfMPMl4NpRU/ON5YVpOMEBHFpdcOVgu+v7es7CB+QNbaWScGFPCwXz09z&#10;zLU98yf1h1CJCGGfo4I6hC6X0pc1GfRj2xFH79c6gyFKV0nt8BzhppWTJMmkwYbjQo0drWsq/w4n&#10;o4DedsUmM9uPbD9sdPpTuPW1Pyo1ehlWMxCBhvAffrQLrWCawv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+K1p3EAAAA2wAAAA8AAAAAAAAAAAAAAAAAmAIAAGRycy9k&#10;b3ducmV2LnhtbFBLBQYAAAAABAAEAPUAAACJAwAAAAA=&#10;" strokeweight="1pt"/>
                  <v:oval id="Oval 49" o:spid="_x0000_s1042" style="position:absolute;left:10124;top:10597;width:47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hI6sQA&#10;AADbAAAADwAAAGRycy9kb3ducmV2LnhtbESPQWvCQBSE7wX/w/KE3upGhbRGVxFRyKWUWi/entln&#10;Esy+DbtrTPvru4LgcZiZb5jFqjeN6Mj52rKC8SgBQVxYXXOp4PCze/sA4QOyxsYyKfglD6vl4GWB&#10;mbY3/qZuH0oRIewzVFCF0GZS+qIig35kW+Lona0zGKJ0pdQObxFuGjlJklQarDkuVNjSpqLisr8a&#10;BfT+mW9Ts5ulX/1Wj4+52/x1J6Veh/16DiJQH57hRzvXCqYTuH+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9YSOrEAAAA2wAAAA8AAAAAAAAAAAAAAAAAmAIAAGRycy9k&#10;b3ducmV2LnhtbFBLBQYAAAAABAAEAPUAAACJAwAAAAA=&#10;" strokeweight="1pt"/>
                  <v:oval id="Oval 50" o:spid="_x0000_s1043" style="position:absolute;left:10124;top:10987;width:472;height: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BTtccQA&#10;AADbAAAADwAAAGRycy9kb3ducmV2LnhtbESPQWvCQBSE7wX/w/KE3upGhbRGVxFRyKWUWi/entln&#10;Esy+DbtrTPvru4LgcZiZb5jFqjeN6Mj52rKC8SgBQVxYXXOp4PCze/sA4QOyxsYyKfglD6vl4GWB&#10;mbY3/qZuH0oRIewzVFCF0GZS+qIig35kW+Lona0zGKJ0pdQObxFuGjlJklQarDkuVNjSpqLisr8a&#10;BfT+mW9Ts5ulX/1Wj4+52/x1J6Veh/16DiJQH57hRzvXCqZTuH+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U7XHEAAAA2wAAAA8AAAAAAAAAAAAAAAAAmAIAAGRycy9k&#10;b3ducmV2LnhtbFBLBQYAAAAABAAEAPUAAACJAwAAAAA=&#10;" strokeweight="1pt"/>
                  <v:oval id="Oval 51" o:spid="_x0000_s1044" style="position:absolute;left:10124;top:12086;width:472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/11BcQA&#10;AADbAAAADwAAAGRycy9kb3ducmV2LnhtbESPQWvCQBSE74L/YXlCb3WjlbSmriKikIsUbS/eXrPP&#10;JJh9G3a3MfXXu4WCx2FmvmEWq940oiPna8sKJuMEBHFhdc2lgq/P3fMbCB+QNTaWScEveVgth4MF&#10;Ztpe+UDdMZQiQthnqKAKoc2k9EVFBv3YtsTRO1tnMETpSqkdXiPcNHKaJKk0WHNcqLClTUXF5fhj&#10;FNDrPt+mZjdPP/qtnpxyt7l130o9jfr1O4hAfXiE/9u5VvAyg78v8Q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/9dQXEAAAA2wAAAA8AAAAAAAAAAAAAAAAAmAIAAGRycy9k&#10;b3ducmV2LnhtbFBLBQYAAAAABAAEAPUAAACJAwAAAAA=&#10;" strokeweight="1pt"/>
                  <v:oval id="Oval 52" o:spid="_x0000_s1045" style="position:absolute;left:10124;top:11722;width:472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HQnsQA&#10;AADbAAAADwAAAGRycy9kb3ducmV2LnhtbESPQWvCQBSE74L/YXlCb3WjxbSmriKikIsUbS/eXrPP&#10;JJh9G3a3MfXXu4WCx2FmvmEWq940oiPna8sKJuMEBHFhdc2lgq/P3fMbCB+QNTaWScEveVgth4MF&#10;Ztpe+UDdMZQiQthnqKAKoc2k9EVFBv3YtsTRO1tnMETpSqkdXiPcNHKaJKk0WHNcqLClTUXF5fhj&#10;FNDrPt+mZjdPP/qtnpxyt7l130o9jfr1O4hAfXiE/9u5VvAyg78v8Q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Cx0J7EAAAA2wAAAA8AAAAAAAAAAAAAAAAAmAIAAGRycy9k&#10;b3ducmV2LnhtbFBLBQYAAAAABAAEAPUAAACJAwAAAAA=&#10;" strokeweight="1pt"/>
                  <v:oval id="Oval 53" o:spid="_x0000_s1046" style="position:absolute;left:10124;top:11356;width:472;height: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NO6cUA&#10;AADbAAAADwAAAGRycy9kb3ducmV2LnhtbESPQWvCQBSE7wX/w/KE3uomFlKNbkREIZdSar14e2af&#10;STD7NuxuY9pf3y0Uehxm5htmvRlNJwZyvrWsIJ0lIIgrq1uuFZw+Dk8LED4ga+wsk4Iv8rApJg9r&#10;zLW98zsNx1CLCGGfo4ImhD6X0lcNGfQz2xNH72qdwRClq6V2eI9w08l5kmTSYMtxocGedg1Vt+On&#10;UUAvr+U+M4dl9jbudXou3e57uCj1OB23KxCBxvAf/muXWsFzBr9f4g+Qx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Y07pxQAAANsAAAAPAAAAAAAAAAAAAAAAAJgCAABkcnMv&#10;ZG93bnJldi54bWxQSwUGAAAAAAQABAD1AAAAigMAAAAA&#10;" strokeweight="1pt"/>
                  <v:rect id="Rectangle 54" o:spid="_x0000_s1047" style="position:absolute;left:10398;top:10199;width:314;height:22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5xxcQA&#10;AADbAAAADwAAAGRycy9kb3ducmV2LnhtbESPQWsCMRSE7wX/Q3iFXkSztlTXrVGsUOi1qyjenpvX&#10;zdLNy5Kkuv57Uyh4HGbmG2ax6m0rzuRD41jBZJyBIK6cbrhWsNt+jHIQISJrbB2TgisFWC0HDwss&#10;tLvwF53LWIsE4VCgAhNjV0gZKkMWw9h1xMn7dt5iTNLXUnu8JLht5XOWTaXFhtOCwY42hqqf8tcq&#10;KHP/Xh/mw93p9bjf+IkJw9znSj099us3EJH6eA//tz+1gpcZ/H1JP0Au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uccXEAAAA2wAAAA8AAAAAAAAAAAAAAAAAmAIAAGRycy9k&#10;b3ducmV2LnhtbFBLBQYAAAAABAAEAPUAAACJAwAAAAA=&#10;" strokecolor="white" strokeweight="1pt"/>
                  <v:line id="Line 55" o:spid="_x0000_s1048" style="position:absolute;flip:y;visibility:visible;mso-wrap-style:square" from="10395,10191" to="11040,10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efgccIAAADbAAAADwAAAGRycy9kb3ducmV2LnhtbERPW2vCMBR+F/Yfwhn4puk2EKlGcYPC&#10;YCjqVPZ4aI5tsTkpSXrRX788DPb48d2X68HUoiPnK8sKXqYJCOLc6ooLBafvbDIH4QOyxtoyKbiT&#10;h/XqabTEVNueD9QdQyFiCPsUFZQhNKmUPi/JoJ/ahjhyV+sMhghdIbXDPoabWr4myUwarDg2lNjQ&#10;R0n57dgaBXxud+6yvxb6/WvA288+e2w3tVLj52GzABFoCP/iP/enVvAWx8Yv8Q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/efgccIAAADbAAAADwAAAAAAAAAAAAAA&#10;AAChAgAAZHJzL2Rvd25yZXYueG1sUEsFBgAAAAAEAAQA+QAAAJADAAAAAA==&#10;" strokeweight="1pt">
                    <v:stroke startarrowwidth="wide" startarrowlength="short" endarrowwidth="wide" endarrowlength="short"/>
                  </v:line>
                  <v:line id="Line 56" o:spid="_x0000_s1049" style="position:absolute;visibility:visible;mso-wrap-style:square" from="10321,12453" to="11040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ELHMQAAADbAAAADwAAAGRycy9kb3ducmV2LnhtbESPQWsCMRSE7wX/Q3iCt5rdCrZdjWKF&#10;RU+2tRU8Pjavm62bl7CJuv77plDocZiZb5j5sretuFAXGscK8nEGgrhyuuFawedHef8EIkRkja1j&#10;UnCjAMvF4G6OhXZXfqfLPtYiQTgUqMDE6AspQ2XIYhg7T5y8L9dZjEl2tdQdXhPctvIhy6bSYsNp&#10;waCntaHqtD9bBY+1KY+7l1d9OEwy9v4t/96UuVKjYb+agYjUx//wX3urFUye4fdL+gFy8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0QscxAAAANsAAAAPAAAAAAAAAAAA&#10;AAAAAKECAABkcnMvZG93bnJldi54bWxQSwUGAAAAAAQABAD5AAAAkgMAAAAA&#10;" strokeweight="1pt">
                    <v:stroke startarrowwidth="wide" startarrowlength="short" endarrowwidth="wide" endarrowlength="short"/>
                  </v:line>
                  <v:oval id="Oval 57" o:spid="_x0000_s1050" style="position:absolute;left:9232;top:10198;width:472;height:3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AAe8EA&#10;AADbAAAADwAAAGRycy9kb3ducmV2LnhtbERPz2vCMBS+D/wfwhO8zVSRTjujiCj0IjL14u2teWvL&#10;mpeSxFr9681hsOPH93u57k0jOnK+tqxgMk5AEBdW11wquJz373MQPiBrbCyTggd5WK8Gb0vMtL3z&#10;F3WnUIoYwj5DBVUIbSalLyoy6Me2JY7cj3UGQ4SulNrhPYabRk6TJJUGa44NFba0raj4Pd2MAvo4&#10;5LvU7Bfpsd/pyTV322f3rdRo2G8+QQTqw7/4z51rBbO4Pn6JP0C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AAHvBAAAA2wAAAA8AAAAAAAAAAAAAAAAAmAIAAGRycy9kb3du&#10;cmV2LnhtbFBLBQYAAAAABAAEAPUAAACGAwAAAAA=&#10;" strokeweight="1pt"/>
                  <v:oval id="Oval 58" o:spid="_x0000_s1051" style="position:absolute;left:9232;top:10597;width:472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yl4MQA&#10;AADbAAAADwAAAGRycy9kb3ducmV2LnhtbESPQWvCQBSE74X+h+UVvNVNRNI2uoqIQi4itb309sy+&#10;JqHZt2F3jdFf7wpCj8PMfMPMl4NpRU/ON5YVpOMEBHFpdcOVgu+v7es7CB+QNbaWScGFPCwXz09z&#10;zLU98yf1h1CJCGGfo4I6hC6X0pc1GfRj2xFH79c6gyFKV0nt8BzhppWTJMmkwYbjQo0drWsq/w4n&#10;o4DedsUmM9uPbD9sdPpTuPW1Pyo1ehlWMxCBhvAffrQLrWCawv1L/AF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MpeDEAAAA2wAAAA8AAAAAAAAAAAAAAAAAmAIAAGRycy9k&#10;b3ducmV2LnhtbFBLBQYAAAAABAAEAPUAAACJAwAAAAA=&#10;" strokeweight="1pt"/>
                  <v:oval id="Oval 59" o:spid="_x0000_s1052" style="position:absolute;left:9232;top:10987;width:472;height: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47l8QA&#10;AADbAAAADwAAAGRycy9kb3ducmV2LnhtbESPQWvCQBSE7wX/w/KE3upGkbRGVxFRyKWUWi/entln&#10;Esy+DbtrTPvru4LgcZiZb5jFqjeN6Mj52rKC8SgBQVxYXXOp4PCze/sA4QOyxsYyKfglD6vl4GWB&#10;mbY3/qZuH0oRIewzVFCF0GZS+qIig35kW+Lona0zGKJ0pdQObxFuGjlJklQarDkuVNjSpqLisr8a&#10;BfT+mW9Ts5ulX/1Wj4+52/x1J6Veh/16DiJQH57hRzvXCqYTuH+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deO5fEAAAA2wAAAA8AAAAAAAAAAAAAAAAAmAIAAGRycy9k&#10;b3ducmV2LnhtbFBLBQYAAAAABAAEAPUAAACJAwAAAAA=&#10;" strokeweight="1pt"/>
                  <v:oval id="Oval 60" o:spid="_x0000_s1053" style="position:absolute;left:9232;top:12086;width:472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KeDMQA&#10;AADbAAAADwAAAGRycy9kb3ducmV2LnhtbESPQWvCQBSE74L/YXlCb3WjlbSmriKikIsUbS/eXrPP&#10;JJh9G3a3MfXXu4WCx2FmvmEWq940oiPna8sKJuMEBHFhdc2lgq/P3fMbCB+QNTaWScEveVgth4MF&#10;Ztpe+UDdMZQiQthnqKAKoc2k9EVFBv3YtsTRO1tnMETpSqkdXiPcNHKaJKk0WHNcqLClTUXF5fhj&#10;FNDrPt+mZjdPP/qtnpxyt7l130o9jfr1O4hAfXiE/9u5VjB7gb8v8Q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gSngzEAAAA2wAAAA8AAAAAAAAAAAAAAAAAmAIAAGRycy9k&#10;b3ducmV2LnhtbFBLBQYAAAAABAAEAPUAAACJAwAAAAA=&#10;" strokeweight="1pt"/>
                  <v:oval id="Oval 61" o:spid="_x0000_s1054" style="position:absolute;left:9232;top:11722;width:472;height:3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sGeMQA&#10;AADbAAAADwAAAGRycy9kb3ducmV2LnhtbESPQWvCQBSE7wX/w/KE3upGkbRGVxFRyKWUWi/entln&#10;Esy+DbtrTPvru4LgcZiZb5jFqjeN6Mj52rKC8SgBQVxYXXOp4PCze/sA4QOyxsYyKfglD6vl4GWB&#10;mbY3/qZuH0oRIewzVFCF0GZS+qIig35kW+Lona0zGKJ0pdQObxFuGjlJklQarDkuVNjSpqLisr8a&#10;BfT+mW9Ts5ulX/1Wj4+52/x1J6Veh/16DiJQH57hRzvXCqZTuH+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7BnjEAAAA2wAAAA8AAAAAAAAAAAAAAAAAmAIAAGRycy9k&#10;b3ducmV2LnhtbFBLBQYAAAAABAAEAPUAAACJAwAAAAA=&#10;" strokeweight="1pt"/>
                  <v:oval id="Oval 62" o:spid="_x0000_s1055" style="position:absolute;left:9232;top:11356;width:472;height:3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ej48QA&#10;AADbAAAADwAAAGRycy9kb3ducmV2LnhtbESPQWvCQBSE74L/YXlCb3Wj1LSmriKikIsUbS/eXrPP&#10;JJh9G3a3MfXXu4WCx2FmvmEWq940oiPna8sKJuMEBHFhdc2lgq/P3fMbCB+QNTaWScEveVgth4MF&#10;Ztpe+UDdMZQiQthnqKAKoc2k9EVFBv3YtsTRO1tnMETpSqkdXiPcNHKaJKk0WHNcqLClTUXF5fhj&#10;FNDrPt+mZjdPP/qtnpxyt7l130o9jfr1O4hAfXiE/9u5VvAyg78v8QfI5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3o+PEAAAA2wAAAA8AAAAAAAAAAAAAAAAAmAIAAGRycy9k&#10;b3ducmV2LnhtbFBLBQYAAAAABAAEAPUAAACJAwAAAAA=&#10;" strokeweight="1pt"/>
                  <v:rect id="Rectangle 63" o:spid="_x0000_s1056" style="position:absolute;left:9116;top:10199;width:314;height:22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SnI8MA&#10;AADbAAAADwAAAGRycy9kb3ducmV2LnhtbESPQWsCMRSE7wX/Q3gFL6JZpZV1NYoVhF67FcXbc/Pc&#10;LN28LEmq679vCoUeh5n5hlltetuKG/nQOFYwnWQgiCunG64VHD734xxEiMgaW8ek4EEBNuvB0woL&#10;7e78Qbcy1iJBOBSowMTYFVKGypDFMHEdcfKuzluMSfpaao/3BLetnGXZXFpsOC0Y7GhnqPoqv62C&#10;Mvdv9WkxOlxez8edn5owyn2u1PC53y5BROrjf/iv/a4VvMzh90v6AXL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ySnI8MAAADbAAAADwAAAAAAAAAAAAAAAACYAgAAZHJzL2Rv&#10;d25yZXYueG1sUEsFBgAAAAAEAAQA9QAAAIgDAAAAAA==&#10;" strokecolor="white" strokeweight="1pt"/>
                  <v:line id="Line 64" o:spid="_x0000_s1057" style="position:absolute;flip:x y;visibility:visible;mso-wrap-style:square" from="8776,10191" to="9448,101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wzdKsUAAADbAAAADwAAAGRycy9kb3ducmV2LnhtbESPT2sCMRTE7wW/Q3iCl6JZF2llaxQR&#10;lB4srX/o+bF53aRuXpYk1e23bwqFHoeZ+Q2zWPWuFVcK0XpWMJ0UIIhrry03Cs6n7XgOIiZkja1n&#10;UvBNEVbLwd0CK+1vfKDrMTUiQzhWqMCk1FVSxtqQwzjxHXH2PnxwmLIMjdQBbxnuWlkWxYN0aDkv&#10;GOxoY6i+HL+cAuteD5dT9x73888Xc//WlMHuSqVGw379BCJRn/7Df+1nrWD2CL9f8g+Qy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2wzdKsUAAADbAAAADwAAAAAAAAAA&#10;AAAAAAChAgAAZHJzL2Rvd25yZXYueG1sUEsFBgAAAAAEAAQA+QAAAJMDAAAAAA==&#10;" strokeweight="1pt">
                    <v:stroke startarrowwidth="wide" startarrowlength="short" endarrowwidth="wide" endarrowlength="short"/>
                  </v:line>
                  <v:line id="Line 65" o:spid="_x0000_s1058" style="position:absolute;flip:x;visibility:visible;mso-wrap-style:square" from="8776,12453" to="9507,12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eGTDMIAAADbAAAADwAAAGRycy9kb3ducmV2LnhtbERPW2vCMBR+F/Yfwhn4punGEKlGcYPC&#10;YCjqVPZ4aI5tsTkpSXrRX788DPb48d2X68HUoiPnK8sKXqYJCOLc6ooLBafvbDIH4QOyxtoyKbiT&#10;h/XqabTEVNueD9QdQyFiCPsUFZQhNKmUPi/JoJ/ahjhyV+sMhghdIbXDPoabWr4myUwarDg2lNjQ&#10;R0n57dgaBXxud+6yvxb6/WvA288+e2w3tVLj52GzABFoCP/iP/enVvAWx8Yv8QfI1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eGTDMIAAADbAAAADwAAAAAAAAAAAAAA&#10;AAChAgAAZHJzL2Rvd25yZXYueG1sUEsFBgAAAAAEAAQA+QAAAJADAAAAAA==&#10;" strokeweight="1pt">
                    <v:stroke startarrowwidth="wide" startarrowlength="short" endarrowwidth="wide" endarrowlength="short"/>
                  </v:lin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6" o:spid="_x0000_s1059" type="#_x0000_t202" style="position:absolute;left:8280;top:6482;width:645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ztF8UA&#10;AADbAAAADwAAAGRycy9kb3ducmV2LnhtbESPQWsCMRSE74X+h/CE3mrWIrXdGqW0qHvxoFbs8bF5&#10;Joubl+0mXbf/3ghCj8PMfMNM572rRUdtqDwrGA0zEMSl1xUbBV+7xeMLiBCRNdaeScEfBZjP7u+m&#10;mGt/5g1122hEgnDIUYGNscmlDKUlh2HoG+LkHX3rMCbZGqlbPCe4q+VTlj1LhxWnBYsNfVgqT9tf&#10;p2DZFTvXlPbzezL5MYXZh8NqHZR6GPTvbyAi9fE/fGsXWsH4Fa5f0g+Qsw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3TO0XxQAAANsAAAAPAAAAAAAAAAAAAAAAAJgCAABkcnMv&#10;ZG93bnJldi54bWxQSwUGAAAAAAQABAD1AAAAigMAAAAA&#10;" stroked="f" strokeweight="1pt">
                  <v:textbox>
                    <w:txbxContent>
                      <w:p w:rsidR="00745BD8" w:rsidRDefault="00745BD8">
                        <w:pPr>
                          <w:pStyle w:val="En-tte"/>
                          <w:tabs>
                            <w:tab w:val="clear" w:pos="4536"/>
                            <w:tab w:val="clear" w:pos="9072"/>
                          </w:tabs>
                          <w:rPr>
                            <w:rFonts w:ascii="Times New Roman" w:hAnsi="Times New Roman"/>
                          </w:rPr>
                        </w:pPr>
                        <w:proofErr w:type="gramStart"/>
                        <w:r>
                          <w:rPr>
                            <w:rFonts w:ascii="Times New Roman" w:hAnsi="Times New Roman"/>
                          </w:rPr>
                          <w:t>ou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:rsidR="00745BD8" w:rsidRDefault="009562D1" w:rsidP="009562D1">
      <w:pPr>
        <w:tabs>
          <w:tab w:val="left" w:leader="dot" w:pos="4678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9562D1" w:rsidRDefault="009562D1" w:rsidP="009562D1">
      <w:pPr>
        <w:tabs>
          <w:tab w:val="left" w:leader="dot" w:pos="4678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  <w:b/>
        </w:rPr>
      </w:pPr>
      <w:r w:rsidRPr="003F39F6">
        <w:rPr>
          <w:rFonts w:ascii="Times New Roman" w:hAnsi="Times New Roman"/>
          <w:b/>
          <w:highlight w:val="yellow"/>
        </w:rPr>
        <w:t>3-</w:t>
      </w:r>
      <w:r w:rsidRPr="003F39F6">
        <w:rPr>
          <w:rFonts w:ascii="Times New Roman" w:hAnsi="Times New Roman"/>
          <w:b/>
          <w:highlight w:val="yellow"/>
        </w:rPr>
        <w:tab/>
        <w:t>Étude expérimentale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3-1</w:t>
      </w:r>
      <w:r>
        <w:rPr>
          <w:rFonts w:ascii="Times New Roman" w:hAnsi="Times New Roman"/>
        </w:rPr>
        <w:tab/>
      </w:r>
      <w:r w:rsidRPr="00337BC5">
        <w:rPr>
          <w:rFonts w:ascii="Times New Roman" w:hAnsi="Times New Roman"/>
          <w:u w:val="single"/>
        </w:rPr>
        <w:t>Rapport de transformation</w:t>
      </w:r>
    </w:p>
    <w:p w:rsidR="00745BD8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>
                <wp:simplePos x="0" y="0"/>
                <wp:positionH relativeFrom="column">
                  <wp:posOffset>3186430</wp:posOffset>
                </wp:positionH>
                <wp:positionV relativeFrom="paragraph">
                  <wp:posOffset>19050</wp:posOffset>
                </wp:positionV>
                <wp:extent cx="2820035" cy="1256665"/>
                <wp:effectExtent l="0" t="0" r="0" b="0"/>
                <wp:wrapNone/>
                <wp:docPr id="14" name="Text 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0035" cy="1256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bookmarkStart w:id="2" w:name="_MON_1053805553"/>
                          <w:bookmarkEnd w:id="2"/>
                          <w:p w:rsidR="00745BD8" w:rsidRDefault="00745BD8">
                            <w:r>
                              <w:rPr>
                                <w:rFonts w:ascii="Times New Roman" w:hAnsi="Times New Roman"/>
                              </w:rPr>
                              <w:object w:dxaOrig="5670" w:dyaOrig="2490">
                                <v:shape id="_x0000_i1027" type="#_x0000_t75" style="width:206.65pt;height:90.75pt" o:ole="" fillcolor="window">
                                  <v:imagedata r:id="rId10" o:title=""/>
                                </v:shape>
                                <o:OLEObject Type="Embed" ProgID="Word.Picture.8" ShapeID="_x0000_i1027" DrawAspect="Content" ObjectID="_1835969775" r:id="rId11"/>
                              </w:objec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1" o:spid="_x0000_s1060" type="#_x0000_t202" style="position:absolute;margin-left:250.9pt;margin-top:1.5pt;width:222.05pt;height:98.9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" o:allowincell="f" filled="f" stroked="f" strokeweight="1pt">
                <v:textbox>
                  <w:txbxContent>
                    <w:bookmarkStart w:id="2" w:name="_MON_1053805553"/>
                    <w:bookmarkEnd w:id="2"/>
                    <w:p w:rsidR="00745BD8" w:rsidRDefault="00745BD8">
                      <w:r>
                        <w:rPr>
                          <w:rFonts w:ascii="Times New Roman" w:hAnsi="Times New Roman"/>
                        </w:rPr>
                        <w:object w:dxaOrig="5670" w:dyaOrig="2490">
                          <v:shape id="_x0000_i1028" type="#_x0000_t75" style="width:206.65pt;height:90.75pt" o:ole="" fillcolor="window">
                            <v:imagedata r:id="rId12" o:title=""/>
                          </v:shape>
                          <o:OLEObject Type="Embed" ProgID="Word.Picture.8" ShapeID="_x0000_i1028" DrawAspect="Content" ObjectID="_1835968340" r:id="rId13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A l’aide du montage ci-dessous, </w:t>
      </w:r>
      <w:r w:rsidR="00337BC5">
        <w:rPr>
          <w:rFonts w:ascii="Times New Roman" w:hAnsi="Times New Roman"/>
        </w:rPr>
        <w:t xml:space="preserve">régler le générateur </w:t>
      </w:r>
      <w:r w:rsidR="00337BC5">
        <w:rPr>
          <w:rFonts w:ascii="Times New Roman" w:hAnsi="Times New Roman"/>
        </w:rPr>
        <w:br/>
        <w:t>à 6V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jc w:val="center"/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>R</w:t>
      </w:r>
      <w:r w:rsidR="00745BD8">
        <w:rPr>
          <w:rFonts w:ascii="Times New Roman" w:hAnsi="Times New Roman"/>
        </w:rPr>
        <w:t>emplir le tableau suivant.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686"/>
        <w:gridCol w:w="1686"/>
        <w:gridCol w:w="1686"/>
        <w:gridCol w:w="1686"/>
        <w:gridCol w:w="1686"/>
        <w:gridCol w:w="1686"/>
      </w:tblGrid>
      <w:tr w:rsidR="00745BD8"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N</w:t>
            </w:r>
            <w:r>
              <w:rPr>
                <w:rFonts w:ascii="Times New Roman" w:hAnsi="Times New Roman"/>
                <w:b/>
                <w:vertAlign w:val="subscript"/>
                <w:lang w:val="nl-NL"/>
              </w:rPr>
              <w:t>1</w:t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N</w:t>
            </w:r>
            <w:r>
              <w:rPr>
                <w:rFonts w:ascii="Times New Roman" w:hAnsi="Times New Roman"/>
                <w:b/>
                <w:vertAlign w:val="subscript"/>
                <w:lang w:val="nl-NL"/>
              </w:rPr>
              <w:t>2</w:t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b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U</w:t>
            </w:r>
            <w:r>
              <w:rPr>
                <w:rFonts w:ascii="Times New Roman" w:hAnsi="Times New Roman"/>
                <w:b/>
                <w:vertAlign w:val="subscript"/>
                <w:lang w:val="nl-NL"/>
              </w:rPr>
              <w:t>1</w:t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U</w:t>
            </w:r>
            <w:r>
              <w:rPr>
                <w:rFonts w:ascii="Times New Roman" w:hAnsi="Times New Roman"/>
                <w:b/>
                <w:vertAlign w:val="subscript"/>
              </w:rPr>
              <w:t>2</w:t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</w:pPr>
            <w:r>
              <w:fldChar w:fldCharType="begin"/>
            </w:r>
            <w:r>
              <w:instrText xml:space="preserve"> EQ \s\do2(\f(</w:instrText>
            </w:r>
            <w:r>
              <w:rPr>
                <w:rFonts w:ascii="Times New Roman" w:hAnsi="Times New Roman"/>
                <w:b/>
                <w:i/>
              </w:rPr>
              <w:instrText>N</w:instrText>
            </w:r>
            <w:r>
              <w:rPr>
                <w:rFonts w:ascii="Symbol" w:hAnsi="Symbol"/>
                <w:b/>
                <w:vertAlign w:val="subscript"/>
              </w:rPr>
              <w:instrText>2</w:instrText>
            </w:r>
            <w:r>
              <w:rPr>
                <w:rFonts w:ascii="Times New Roman" w:hAnsi="Times New Roman"/>
                <w:b/>
              </w:rPr>
              <w:instrText>;</w:instrText>
            </w:r>
            <w:r>
              <w:rPr>
                <w:rFonts w:ascii="Times New Roman" w:hAnsi="Times New Roman"/>
                <w:b/>
                <w:i/>
              </w:rPr>
              <w:instrText>N</w:instrText>
            </w:r>
            <w:r>
              <w:rPr>
                <w:rFonts w:ascii="Symbol" w:hAnsi="Symbol"/>
                <w:b/>
                <w:vertAlign w:val="subscript"/>
              </w:rPr>
              <w:instrText>1</w:instrText>
            </w:r>
            <w:r>
              <w:instrText>))</w:instrText>
            </w:r>
            <w:r>
              <w:fldChar w:fldCharType="end"/>
            </w:r>
          </w:p>
        </w:tc>
        <w:tc>
          <w:tcPr>
            <w:tcW w:w="1686" w:type="dxa"/>
            <w:tcBorders>
              <w:bottom w:val="single" w:sz="12" w:space="0" w:color="000000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</w:pPr>
            <w:r>
              <w:fldChar w:fldCharType="begin"/>
            </w:r>
            <w:r>
              <w:instrText xml:space="preserve"> EQ \s\do2(\f(</w:instrText>
            </w:r>
            <w:r>
              <w:rPr>
                <w:rFonts w:ascii="Times New Roman" w:hAnsi="Times New Roman"/>
                <w:b/>
                <w:i/>
              </w:rPr>
              <w:instrText>U</w:instrText>
            </w:r>
            <w:r>
              <w:rPr>
                <w:rFonts w:ascii="Symbol" w:hAnsi="Symbol"/>
                <w:b/>
                <w:vertAlign w:val="subscript"/>
              </w:rPr>
              <w:instrText>2</w:instrText>
            </w:r>
            <w:r>
              <w:rPr>
                <w:rFonts w:ascii="Times New Roman" w:hAnsi="Times New Roman"/>
                <w:b/>
              </w:rPr>
              <w:instrText>;</w:instrText>
            </w:r>
            <w:r>
              <w:rPr>
                <w:rFonts w:ascii="Times New Roman" w:hAnsi="Times New Roman"/>
                <w:b/>
                <w:i/>
              </w:rPr>
              <w:instrText>U</w:instrText>
            </w:r>
            <w:r>
              <w:rPr>
                <w:rFonts w:ascii="Symbol" w:hAnsi="Symbol"/>
                <w:b/>
                <w:vertAlign w:val="subscript"/>
              </w:rPr>
              <w:instrText>1</w:instrText>
            </w:r>
            <w:r>
              <w:instrText>))</w:instrText>
            </w:r>
            <w:r>
              <w:fldChar w:fldCharType="end"/>
            </w:r>
          </w:p>
        </w:tc>
      </w:tr>
      <w:tr w:rsidR="00745BD8">
        <w:tc>
          <w:tcPr>
            <w:tcW w:w="1686" w:type="dxa"/>
            <w:tcBorders>
              <w:top w:val="nil"/>
            </w:tcBorders>
          </w:tcPr>
          <w:p w:rsidR="00745BD8" w:rsidRPr="00CB4B57" w:rsidRDefault="00D22DA5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  <w:r>
              <w:rPr>
                <w:rFonts w:ascii="Times New Roman" w:hAnsi="Times New Roman"/>
                <w:highlight w:val="green"/>
              </w:rPr>
              <w:t>250</w:t>
            </w:r>
          </w:p>
          <w:p w:rsidR="00745BD8" w:rsidRPr="00CB4B57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745BD8" w:rsidRPr="00CB4B57" w:rsidRDefault="00D22DA5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  <w:r>
              <w:rPr>
                <w:rFonts w:ascii="Times New Roman" w:hAnsi="Times New Roman"/>
                <w:highlight w:val="green"/>
              </w:rPr>
              <w:t>1000</w:t>
            </w:r>
          </w:p>
        </w:tc>
        <w:tc>
          <w:tcPr>
            <w:tcW w:w="1686" w:type="dxa"/>
            <w:tcBorders>
              <w:top w:val="nil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  <w:tcBorders>
              <w:top w:val="nil"/>
            </w:tcBorders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</w:tr>
      <w:tr w:rsidR="00745BD8">
        <w:tc>
          <w:tcPr>
            <w:tcW w:w="1686" w:type="dxa"/>
          </w:tcPr>
          <w:p w:rsidR="00745BD8" w:rsidRPr="00CB4B57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  <w:r w:rsidRPr="00CB4B57">
              <w:rPr>
                <w:rFonts w:ascii="Times New Roman" w:hAnsi="Times New Roman"/>
                <w:highlight w:val="green"/>
              </w:rPr>
              <w:t>1000</w:t>
            </w:r>
          </w:p>
          <w:p w:rsidR="00745BD8" w:rsidRPr="00CB4B57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</w:p>
        </w:tc>
        <w:tc>
          <w:tcPr>
            <w:tcW w:w="1686" w:type="dxa"/>
          </w:tcPr>
          <w:p w:rsidR="00745BD8" w:rsidRPr="00CB4B57" w:rsidRDefault="00745BD8">
            <w:pPr>
              <w:pStyle w:val="En-tte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/>
                <w:highlight w:val="green"/>
              </w:rPr>
            </w:pPr>
            <w:r w:rsidRPr="00CB4B57">
              <w:rPr>
                <w:rFonts w:ascii="Times New Roman" w:hAnsi="Times New Roman"/>
                <w:highlight w:val="green"/>
              </w:rPr>
              <w:t>250</w:t>
            </w:r>
          </w:p>
        </w:tc>
        <w:tc>
          <w:tcPr>
            <w:tcW w:w="1686" w:type="dxa"/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  <w:tc>
          <w:tcPr>
            <w:tcW w:w="1686" w:type="dxa"/>
          </w:tcPr>
          <w:p w:rsidR="00745BD8" w:rsidRDefault="00745BD8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</w:p>
        </w:tc>
      </w:tr>
    </w:tbl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0" allowOverlap="1" wp14:anchorId="15BDD6A7" wp14:editId="2EE074D9">
                <wp:simplePos x="0" y="0"/>
                <wp:positionH relativeFrom="column">
                  <wp:posOffset>-25400</wp:posOffset>
                </wp:positionH>
                <wp:positionV relativeFrom="paragraph">
                  <wp:posOffset>113665</wp:posOffset>
                </wp:positionV>
                <wp:extent cx="6423660" cy="2125980"/>
                <wp:effectExtent l="0" t="0" r="15240" b="26670"/>
                <wp:wrapNone/>
                <wp:docPr id="13" name="Text Box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3660" cy="21259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9562D1" w:rsidRDefault="00745BD8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r w:rsidRPr="00337BC5">
                              <w:rPr>
                                <w:rFonts w:ascii="Times New Roman" w:hAnsi="Times New Roman"/>
                                <w:b/>
                              </w:rPr>
                              <w:t>Conclusion :</w:t>
                            </w:r>
                            <w:r w:rsidRPr="00337BC5">
                              <w:rPr>
                                <w:rFonts w:ascii="Times New Roman" w:hAnsi="Times New Roman"/>
                                <w:b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</w:rPr>
                              <w:tab/>
                            </w:r>
                            <w:r w:rsidR="00CB4B57">
                              <w:rPr>
                                <w:rFonts w:ascii="Times New Roman" w:hAnsi="Times New Roman"/>
                              </w:rPr>
                              <w:br/>
                            </w:r>
                            <w:r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t xml:space="preserve">On remarque que </w:t>
                            </w:r>
                            <w:r w:rsidR="009562D1">
                              <w:rPr>
                                <w:rFonts w:ascii="Times New Roman" w:hAnsi="Times New Roman"/>
                              </w:rPr>
                              <w:t>……………………………………………….</w:t>
                            </w:r>
                          </w:p>
                          <w:p w:rsidR="00745BD8" w:rsidRDefault="00CB4B57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br/>
                            </w:r>
                            <w:r w:rsidR="00745BD8" w:rsidRPr="00CB4B57">
                              <w:rPr>
                                <w:rFonts w:ascii="Times New Roman" w:hAnsi="Times New Roman"/>
                                <w:highlight w:val="green"/>
                              </w:rPr>
                              <w:t xml:space="preserve">Ce rapport est appelé </w:t>
                            </w:r>
                            <w:r w:rsidR="009562D1">
                              <w:rPr>
                                <w:rFonts w:ascii="Times New Roman" w:hAnsi="Times New Roman"/>
                                <w:b/>
                              </w:rPr>
                              <w:t>…………………………………………..</w:t>
                            </w:r>
                          </w:p>
                          <w:p w:rsidR="003F39F6" w:rsidRDefault="003F39F6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Ici, le rapport de transformation du transformateur étudié vaut m = ……</w:t>
                            </w:r>
                            <w:r w:rsidR="009562D1">
                              <w:rPr>
                                <w:rFonts w:ascii="Times New Roman" w:hAnsi="Times New Roman"/>
                              </w:rPr>
                              <w:t xml:space="preserve"> ou m = ………..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Si m &gt; 1, on dit que le transformateur es</w:t>
                            </w:r>
                            <w:r w:rsidR="00337BC5">
                              <w:rPr>
                                <w:rFonts w:ascii="Times New Roman" w:hAnsi="Times New Roman"/>
                              </w:rPr>
                              <w:t>t …………………………………..</w:t>
                            </w:r>
                          </w:p>
                          <w:p w:rsidR="00337BC5" w:rsidRDefault="00337BC5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Si m &lt; 1, on dit que le transformateur est …………………………………..</w:t>
                            </w:r>
                          </w:p>
                          <w:p w:rsidR="00337BC5" w:rsidRDefault="00337BC5" w:rsidP="00337BC5">
                            <w:pPr>
                              <w:spacing w:line="360" w:lineRule="auto"/>
                              <w:rPr>
                                <w:rFonts w:ascii="Times New Roman" w:hAnsi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2" o:spid="_x0000_s1061" type="#_x0000_t202" style="position:absolute;margin-left:-2pt;margin-top:8.95pt;width:505.8pt;height:167.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" o:allowincell="f" filled="f" strokeweight="1.5pt">
                <v:textbox>
                  <w:txbxContent>
                    <w:p w:rsidR="009562D1" w:rsidRDefault="00745BD8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r w:rsidRPr="00337BC5">
                        <w:rPr>
                          <w:rFonts w:ascii="Times New Roman" w:hAnsi="Times New Roman"/>
                          <w:b/>
                        </w:rPr>
                        <w:t>Conclusion :</w:t>
                      </w:r>
                      <w:r w:rsidRPr="00337BC5">
                        <w:rPr>
                          <w:rFonts w:ascii="Times New Roman" w:hAnsi="Times New Roman"/>
                          <w:b/>
                        </w:rPr>
                        <w:tab/>
                      </w:r>
                      <w:r>
                        <w:rPr>
                          <w:rFonts w:ascii="Times New Roman" w:hAnsi="Times New Roman"/>
                        </w:rPr>
                        <w:tab/>
                      </w:r>
                      <w:r w:rsidR="00CB4B57">
                        <w:rPr>
                          <w:rFonts w:ascii="Times New Roman" w:hAnsi="Times New Roman"/>
                        </w:rPr>
                        <w:br/>
                      </w:r>
                      <w:r w:rsidRPr="00CB4B57">
                        <w:rPr>
                          <w:rFonts w:ascii="Times New Roman" w:hAnsi="Times New Roman"/>
                          <w:highlight w:val="green"/>
                        </w:rPr>
                        <w:t xml:space="preserve">On remarque que </w:t>
                      </w:r>
                      <w:r w:rsidR="009562D1">
                        <w:rPr>
                          <w:rFonts w:ascii="Times New Roman" w:hAnsi="Times New Roman"/>
                        </w:rPr>
                        <w:t>……………………………………………….</w:t>
                      </w:r>
                    </w:p>
                    <w:p w:rsidR="00745BD8" w:rsidRDefault="00CB4B57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br/>
                      </w:r>
                      <w:r w:rsidR="00745BD8" w:rsidRPr="00CB4B57">
                        <w:rPr>
                          <w:rFonts w:ascii="Times New Roman" w:hAnsi="Times New Roman"/>
                          <w:highlight w:val="green"/>
                        </w:rPr>
                        <w:t xml:space="preserve">Ce rapport est appelé </w:t>
                      </w:r>
                      <w:r w:rsidR="009562D1">
                        <w:rPr>
                          <w:rFonts w:ascii="Times New Roman" w:hAnsi="Times New Roman"/>
                          <w:b/>
                        </w:rPr>
                        <w:t>…………………………………………..</w:t>
                      </w:r>
                    </w:p>
                    <w:p w:rsidR="003F39F6" w:rsidRDefault="003F39F6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Ici, le rapport de transformation du transformateur étudié vaut m = ……</w:t>
                      </w:r>
                      <w:r w:rsidR="009562D1">
                        <w:rPr>
                          <w:rFonts w:ascii="Times New Roman" w:hAnsi="Times New Roman"/>
                        </w:rPr>
                        <w:t xml:space="preserve"> ou m = ………..</w:t>
                      </w:r>
                      <w:r>
                        <w:rPr>
                          <w:rFonts w:ascii="Times New Roman" w:hAnsi="Times New Roman"/>
                        </w:rPr>
                        <w:t>Si m &gt; 1, on dit que le transformateur es</w:t>
                      </w:r>
                      <w:r w:rsidR="00337BC5">
                        <w:rPr>
                          <w:rFonts w:ascii="Times New Roman" w:hAnsi="Times New Roman"/>
                        </w:rPr>
                        <w:t>t …………………………………..</w:t>
                      </w:r>
                    </w:p>
                    <w:p w:rsidR="00337BC5" w:rsidRDefault="00337BC5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 xml:space="preserve">Si m </w:t>
                      </w:r>
                      <w:r>
                        <w:rPr>
                          <w:rFonts w:ascii="Times New Roman" w:hAnsi="Times New Roman"/>
                        </w:rPr>
                        <w:t>&lt;</w:t>
                      </w:r>
                      <w:r>
                        <w:rPr>
                          <w:rFonts w:ascii="Times New Roman" w:hAnsi="Times New Roman"/>
                        </w:rPr>
                        <w:t xml:space="preserve"> 1, on dit que le transformateur est …………………………………..</w:t>
                      </w:r>
                    </w:p>
                    <w:p w:rsidR="00337BC5" w:rsidRDefault="00337BC5" w:rsidP="00337BC5">
                      <w:pPr>
                        <w:spacing w:line="360" w:lineRule="auto"/>
                        <w:rPr>
                          <w:rFonts w:ascii="Times New Roman" w:hAnsi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6A176A" w:rsidRDefault="006A176A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6A176A" w:rsidRDefault="006A176A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D22DA5" w:rsidRDefault="00D22DA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D22DA5" w:rsidRDefault="00D22DA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CB4B57" w:rsidRDefault="00CB4B57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CB4B57" w:rsidRDefault="00CB4B57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3-2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Visualisation des tensions aux bornes du transformateur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>Après réa</w:t>
      </w:r>
      <w:r w:rsidR="000B3F92">
        <w:rPr>
          <w:rFonts w:ascii="Times New Roman" w:hAnsi="Times New Roman"/>
        </w:rPr>
        <w:t>lisation du montage ci-dessous : Transformateur élévateur</w: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CB4B57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inline distT="0" distB="0" distL="0" distR="0">
            <wp:extent cx="6316980" cy="2293620"/>
            <wp:effectExtent l="0" t="0" r="0" b="0"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6980" cy="229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Grilledutableau"/>
        <w:tblW w:w="10350" w:type="dxa"/>
        <w:tblLook w:val="04A0" w:firstRow="1" w:lastRow="0" w:firstColumn="1" w:lastColumn="0" w:noHBand="0" w:noVBand="1"/>
      </w:tblPr>
      <w:tblGrid>
        <w:gridCol w:w="5175"/>
        <w:gridCol w:w="5175"/>
      </w:tblGrid>
      <w:tr w:rsidR="000B3F92" w:rsidTr="000B3F92">
        <w:trPr>
          <w:trHeight w:val="519"/>
        </w:trPr>
        <w:tc>
          <w:tcPr>
            <w:tcW w:w="5175" w:type="dxa"/>
          </w:tcPr>
          <w:p w:rsidR="000B3F92" w:rsidRDefault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Primaire</w:t>
            </w:r>
          </w:p>
        </w:tc>
        <w:tc>
          <w:tcPr>
            <w:tcW w:w="5175" w:type="dxa"/>
          </w:tcPr>
          <w:p w:rsidR="000B3F92" w:rsidRDefault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Secondaire</w:t>
            </w:r>
          </w:p>
        </w:tc>
      </w:tr>
      <w:tr w:rsidR="000B3F92" w:rsidTr="000B3F92">
        <w:trPr>
          <w:trHeight w:val="542"/>
        </w:trPr>
        <w:tc>
          <w:tcPr>
            <w:tcW w:w="5175" w:type="dxa"/>
          </w:tcPr>
          <w:p w:rsidR="000B3F92" w:rsidRDefault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Spires (N1) = ……….</w:t>
            </w:r>
          </w:p>
        </w:tc>
        <w:tc>
          <w:tcPr>
            <w:tcW w:w="5175" w:type="dxa"/>
          </w:tcPr>
          <w:p w:rsidR="000B3F92" w:rsidRDefault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Spires (N2) = ……….</w:t>
            </w:r>
          </w:p>
        </w:tc>
      </w:tr>
      <w:tr w:rsidR="000B3F92" w:rsidTr="000B3F92">
        <w:trPr>
          <w:trHeight w:val="542"/>
        </w:trPr>
        <w:tc>
          <w:tcPr>
            <w:tcW w:w="5175" w:type="dxa"/>
          </w:tcPr>
          <w:p w:rsidR="000B3F92" w:rsidRPr="000B3F92" w:rsidRDefault="00355CCD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Tension efficace </w:t>
            </w:r>
            <w:r w:rsidR="000B3F92">
              <w:rPr>
                <w:rFonts w:ascii="Times New Roman" w:hAnsi="Times New Roman"/>
              </w:rPr>
              <w:t>u</w:t>
            </w:r>
            <w:r w:rsidR="000B3F92" w:rsidRPr="000B3F92">
              <w:rPr>
                <w:rFonts w:ascii="Times New Roman" w:hAnsi="Times New Roman"/>
                <w:vertAlign w:val="subscript"/>
              </w:rPr>
              <w:t>1</w:t>
            </w:r>
            <w:r w:rsidR="000B3F92">
              <w:rPr>
                <w:rFonts w:ascii="Times New Roman" w:hAnsi="Times New Roman"/>
                <w:vertAlign w:val="subscript"/>
              </w:rPr>
              <w:t xml:space="preserve"> </w:t>
            </w:r>
            <w:r w:rsidR="000B3F92">
              <w:rPr>
                <w:rFonts w:ascii="Times New Roman" w:hAnsi="Times New Roman"/>
              </w:rPr>
              <w:t>= …………</w:t>
            </w:r>
            <w:r>
              <w:rPr>
                <w:rFonts w:ascii="Times New Roman" w:hAnsi="Times New Roman"/>
              </w:rPr>
              <w:br/>
              <w:t>avec le voltmètre</w:t>
            </w:r>
          </w:p>
        </w:tc>
        <w:tc>
          <w:tcPr>
            <w:tcW w:w="5175" w:type="dxa"/>
          </w:tcPr>
          <w:p w:rsidR="000B3F92" w:rsidRDefault="00355CCD" w:rsidP="000B3F92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Tension efficace  </w:t>
            </w:r>
            <w:r w:rsidR="000B3F92">
              <w:rPr>
                <w:rFonts w:ascii="Times New Roman" w:hAnsi="Times New Roman"/>
              </w:rPr>
              <w:t>u</w:t>
            </w:r>
            <w:r w:rsidR="000B3F92">
              <w:rPr>
                <w:rFonts w:ascii="Times New Roman" w:hAnsi="Times New Roman"/>
                <w:vertAlign w:val="subscript"/>
              </w:rPr>
              <w:t xml:space="preserve">2 </w:t>
            </w:r>
            <w:r w:rsidR="000B3F92">
              <w:rPr>
                <w:rFonts w:ascii="Times New Roman" w:hAnsi="Times New Roman"/>
              </w:rPr>
              <w:t>= …………</w:t>
            </w:r>
            <w:r>
              <w:rPr>
                <w:rFonts w:ascii="Times New Roman" w:hAnsi="Times New Roman"/>
              </w:rPr>
              <w:br/>
              <w:t>avec le voltmètre</w:t>
            </w:r>
          </w:p>
        </w:tc>
      </w:tr>
      <w:tr w:rsidR="000B3F92" w:rsidTr="000B3F92">
        <w:trPr>
          <w:trHeight w:val="566"/>
        </w:trPr>
        <w:tc>
          <w:tcPr>
            <w:tcW w:w="5175" w:type="dxa"/>
          </w:tcPr>
          <w:p w:rsidR="000B3F92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40A43B9" wp14:editId="48D4F8CF">
                  <wp:extent cx="3124200" cy="2392680"/>
                  <wp:effectExtent l="0" t="0" r="0" b="0"/>
                  <wp:docPr id="5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392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5CCD" w:rsidRPr="00337BC5" w:rsidRDefault="00355CCD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</w:p>
          <w:p w:rsidR="00355CCD" w:rsidRPr="00337BC5" w:rsidRDefault="003F39F6" w:rsidP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  <w:r w:rsidRPr="00337BC5">
              <w:rPr>
                <w:rFonts w:ascii="Times New Roman" w:hAnsi="Times New Roman"/>
                <w:sz w:val="28"/>
                <w:szCs w:val="28"/>
              </w:rPr>
              <w:t xml:space="preserve">Tension max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>U</w:t>
            </w:r>
            <w:r w:rsidRPr="00337BC5">
              <w:rPr>
                <w:rFonts w:ascii="Times New Roman" w:hAnsi="Times New Roman"/>
                <w:sz w:val="28"/>
                <w:szCs w:val="28"/>
              </w:rPr>
              <w:t>1</w:t>
            </w:r>
            <w:r w:rsidR="00355CCD" w:rsidRPr="00337BC5">
              <w:rPr>
                <w:rFonts w:ascii="Times New Roman" w:hAnsi="Times New Roman"/>
                <w:sz w:val="28"/>
                <w:szCs w:val="28"/>
                <w:vertAlign w:val="subscript"/>
              </w:rPr>
              <w:t xml:space="preserve">max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 xml:space="preserve">= ………………  </w:t>
            </w:r>
            <w:r w:rsidRPr="00337BC5">
              <w:rPr>
                <w:rFonts w:ascii="Times New Roman" w:hAnsi="Times New Roman"/>
                <w:sz w:val="28"/>
                <w:szCs w:val="28"/>
              </w:rPr>
              <w:br/>
              <w:t xml:space="preserve">fréquence    </w:t>
            </w:r>
            <w:r w:rsidR="00355CCD" w:rsidRPr="00337BC5">
              <w:rPr>
                <w:rFonts w:ascii="Times New Roman" w:hAnsi="Times New Roman"/>
                <w:i/>
                <w:sz w:val="28"/>
                <w:szCs w:val="28"/>
              </w:rPr>
              <w:t xml:space="preserve"> f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 xml:space="preserve">= …………  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br/>
              <w:t>avec l’</w:t>
            </w:r>
            <w:proofErr w:type="spellStart"/>
            <w:r w:rsidR="00355CCD" w:rsidRPr="00337BC5">
              <w:rPr>
                <w:rFonts w:ascii="Times New Roman" w:hAnsi="Times New Roman"/>
                <w:sz w:val="28"/>
                <w:szCs w:val="28"/>
              </w:rPr>
              <w:t>Exao</w:t>
            </w:r>
            <w:proofErr w:type="spellEnd"/>
          </w:p>
        </w:tc>
        <w:tc>
          <w:tcPr>
            <w:tcW w:w="5175" w:type="dxa"/>
          </w:tcPr>
          <w:p w:rsidR="000B3F92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2D59E68E" wp14:editId="6CEEA8C1">
                  <wp:extent cx="3116580" cy="2354580"/>
                  <wp:effectExtent l="0" t="0" r="0" b="0"/>
                  <wp:docPr id="5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6580" cy="2354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55CCD" w:rsidRPr="00337BC5" w:rsidRDefault="00355CCD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</w:p>
          <w:p w:rsidR="003F39F6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  <w:r w:rsidRPr="00337BC5">
              <w:rPr>
                <w:rFonts w:ascii="Times New Roman" w:hAnsi="Times New Roman"/>
                <w:sz w:val="28"/>
                <w:szCs w:val="28"/>
              </w:rPr>
              <w:t xml:space="preserve">Tension max  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>U</w:t>
            </w:r>
            <w:r w:rsidRPr="00337BC5">
              <w:rPr>
                <w:rFonts w:ascii="Times New Roman" w:hAnsi="Times New Roman"/>
                <w:sz w:val="28"/>
                <w:szCs w:val="28"/>
              </w:rPr>
              <w:t>2</w:t>
            </w:r>
            <w:r w:rsidR="00355CCD" w:rsidRPr="00337BC5">
              <w:rPr>
                <w:rFonts w:ascii="Times New Roman" w:hAnsi="Times New Roman"/>
                <w:sz w:val="28"/>
                <w:szCs w:val="28"/>
                <w:vertAlign w:val="subscript"/>
              </w:rPr>
              <w:t>max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 xml:space="preserve"> = ………………   </w:t>
            </w:r>
          </w:p>
          <w:p w:rsidR="00355CCD" w:rsidRPr="00337BC5" w:rsidRDefault="003F39F6" w:rsidP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sz w:val="28"/>
                <w:szCs w:val="28"/>
              </w:rPr>
            </w:pPr>
            <w:r w:rsidRPr="00337BC5">
              <w:rPr>
                <w:rFonts w:ascii="Times New Roman" w:hAnsi="Times New Roman"/>
                <w:sz w:val="28"/>
                <w:szCs w:val="28"/>
              </w:rPr>
              <w:t xml:space="preserve">Fréquence  </w:t>
            </w:r>
            <w:r w:rsidR="00355CCD" w:rsidRPr="00337BC5">
              <w:rPr>
                <w:rFonts w:ascii="Times New Roman" w:hAnsi="Times New Roman"/>
                <w:i/>
                <w:sz w:val="28"/>
                <w:szCs w:val="28"/>
              </w:rPr>
              <w:t>f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t xml:space="preserve"> = ……………</w:t>
            </w:r>
            <w:r w:rsidR="00355CCD" w:rsidRPr="00337BC5">
              <w:rPr>
                <w:rFonts w:ascii="Times New Roman" w:hAnsi="Times New Roman"/>
                <w:sz w:val="28"/>
                <w:szCs w:val="28"/>
              </w:rPr>
              <w:br/>
              <w:t>avec l’</w:t>
            </w:r>
            <w:proofErr w:type="spellStart"/>
            <w:r w:rsidR="00355CCD" w:rsidRPr="00337BC5">
              <w:rPr>
                <w:rFonts w:ascii="Times New Roman" w:hAnsi="Times New Roman"/>
                <w:sz w:val="28"/>
                <w:szCs w:val="28"/>
              </w:rPr>
              <w:t>Exao</w:t>
            </w:r>
            <w:proofErr w:type="spellEnd"/>
          </w:p>
        </w:tc>
      </w:tr>
      <w:tr w:rsidR="003F39F6" w:rsidTr="003E02F1">
        <w:trPr>
          <w:trHeight w:val="566"/>
        </w:trPr>
        <w:tc>
          <w:tcPr>
            <w:tcW w:w="10350" w:type="dxa"/>
            <w:gridSpan w:val="2"/>
          </w:tcPr>
          <w:p w:rsidR="003F39F6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t>Calculer :</w:t>
            </w: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br/>
            </w: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noProof/>
                  <w:sz w:val="28"/>
                  <w:szCs w:val="28"/>
                </w:rPr>
                <m:t xml:space="preserve">  </m:t>
              </m:r>
            </m:oMath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t>= …………………………………………</w:t>
            </w:r>
          </w:p>
          <w:p w:rsidR="003F39F6" w:rsidRPr="00337BC5" w:rsidRDefault="009E4EF4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</m:oMath>
            <w:r w:rsidR="003F39F6" w:rsidRPr="00337BC5">
              <w:rPr>
                <w:rFonts w:ascii="Times New Roman" w:hAnsi="Times New Roman"/>
                <w:noProof/>
                <w:sz w:val="28"/>
                <w:szCs w:val="28"/>
              </w:rPr>
              <w:t xml:space="preserve"> = …………………………………………</w:t>
            </w:r>
          </w:p>
          <w:p w:rsidR="003F39F6" w:rsidRPr="00337BC5" w:rsidRDefault="009E4EF4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noProof/>
                      <w:sz w:val="28"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U2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max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noProof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U1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sz w:val="28"/>
                          <w:szCs w:val="28"/>
                        </w:rPr>
                        <m:t>max</m:t>
                      </m:r>
                    </m:sub>
                  </m:sSub>
                </m:den>
              </m:f>
            </m:oMath>
            <w:r w:rsidR="003F39F6" w:rsidRPr="00337BC5">
              <w:rPr>
                <w:rFonts w:ascii="Times New Roman" w:hAnsi="Times New Roman"/>
                <w:noProof/>
                <w:sz w:val="28"/>
                <w:szCs w:val="28"/>
              </w:rPr>
              <w:t xml:space="preserve"> = …………………………………….</w:t>
            </w:r>
          </w:p>
          <w:p w:rsidR="003F39F6" w:rsidRPr="00337BC5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  <w:sz w:val="28"/>
                <w:szCs w:val="28"/>
              </w:rPr>
            </w:pPr>
          </w:p>
          <w:p w:rsidR="003F39F6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</w:rPr>
            </w:pPr>
            <w:r w:rsidRPr="00337BC5">
              <w:rPr>
                <w:rFonts w:ascii="Times New Roman" w:hAnsi="Times New Roman"/>
                <w:noProof/>
                <w:sz w:val="28"/>
                <w:szCs w:val="28"/>
              </w:rPr>
              <w:t>Remarque : ……………………………………………………………………………………………</w:t>
            </w:r>
          </w:p>
          <w:p w:rsidR="003F39F6" w:rsidRPr="00355CCD" w:rsidRDefault="003F39F6">
            <w:pPr>
              <w:pStyle w:val="En-tte"/>
              <w:tabs>
                <w:tab w:val="clear" w:pos="4536"/>
                <w:tab w:val="clear" w:pos="9072"/>
              </w:tabs>
              <w:rPr>
                <w:rFonts w:ascii="Times New Roman" w:hAnsi="Times New Roman"/>
                <w:noProof/>
              </w:rPr>
            </w:pPr>
          </w:p>
        </w:tc>
      </w:tr>
    </w:tbl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6C2090">
      <w:pPr>
        <w:pStyle w:val="En-tte"/>
        <w:tabs>
          <w:tab w:val="clear" w:pos="4536"/>
          <w:tab w:val="clear" w:pos="9072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  <w:highlight w:val="yellow"/>
        </w:rPr>
        <w:t>4</w:t>
      </w:r>
      <w:r w:rsidR="00745BD8" w:rsidRPr="006C2090">
        <w:rPr>
          <w:rFonts w:ascii="Times New Roman" w:hAnsi="Times New Roman"/>
          <w:b/>
          <w:highlight w:val="yellow"/>
        </w:rPr>
        <w:t>-</w:t>
      </w:r>
      <w:r w:rsidR="00745BD8" w:rsidRPr="006C2090">
        <w:rPr>
          <w:rFonts w:ascii="Times New Roman" w:hAnsi="Times New Roman"/>
          <w:b/>
          <w:highlight w:val="yellow"/>
        </w:rPr>
        <w:tab/>
        <w:t>Application du transformateur</w:t>
      </w:r>
    </w:p>
    <w:p w:rsidR="00745BD8" w:rsidRDefault="009E4EF4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noProof/>
          <w:sz w:val="20"/>
        </w:rPr>
        <w:pict>
          <v:shape id="_x0000_s1227" type="#_x0000_t75" style="position:absolute;margin-left:455.4pt;margin-top:75.45pt;width:104.25pt;height:146.25pt;z-index:-251655680;mso-wrap-edited:f;mso-position-horizontal-relative:page;mso-position-vertical-relative:page" wrapcoords="-155 0 -155 21489 21600 21489 21600 0 -155 0">
            <v:imagedata r:id="rId17" o:title=""/>
            <w10:wrap anchorx="page" anchory="page"/>
          </v:shape>
          <o:OLEObject Type="Embed" ProgID="PictPub.Image.7" ShapeID="_x0000_s1227" DrawAspect="Content" ObjectID="_1835969776" r:id="rId18"/>
        </w:pic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5-1</w:t>
      </w:r>
      <w:r>
        <w:rPr>
          <w:rFonts w:ascii="Times New Roman" w:hAnsi="Times New Roman"/>
        </w:rPr>
        <w:tab/>
      </w:r>
      <w:r>
        <w:rPr>
          <w:rFonts w:ascii="Times New Roman" w:hAnsi="Times New Roman"/>
          <w:u w:val="single"/>
        </w:rPr>
        <w:t>Le transport du courant</w:t>
      </w: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>Mise en évidence expérimenta</w:t>
      </w:r>
      <w:r w:rsidR="000F3EA1">
        <w:rPr>
          <w:rFonts w:ascii="Times New Roman" w:hAnsi="Times New Roman"/>
        </w:rPr>
        <w:t>le  des pertes en ligne voir activité livre page 1</w:t>
      </w: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4D09C3" w:rsidRDefault="004D09C3" w:rsidP="004D09C3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</w:rPr>
        <w:t xml:space="preserve">Eclairage : Fort – Moyen – Fort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6C2090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Eclairage : Fort – Moyen – Fort </w:t>
      </w:r>
    </w:p>
    <w:p w:rsidR="00337BC5" w:rsidRDefault="00337BC5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3F39F6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0" allowOverlap="1" wp14:anchorId="3EFF3A24" wp14:editId="60665B55">
                <wp:simplePos x="0" y="0"/>
                <wp:positionH relativeFrom="column">
                  <wp:posOffset>2283460</wp:posOffset>
                </wp:positionH>
                <wp:positionV relativeFrom="paragraph">
                  <wp:posOffset>86360</wp:posOffset>
                </wp:positionV>
                <wp:extent cx="4304665" cy="1482090"/>
                <wp:effectExtent l="0" t="0" r="0" b="0"/>
                <wp:wrapNone/>
                <wp:docPr id="10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04665" cy="1482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bookmarkStart w:id="3" w:name="_MON_1119285339"/>
                          <w:bookmarkStart w:id="4" w:name="_MON_1119286117"/>
                          <w:bookmarkStart w:id="5" w:name="_MON_1119289407"/>
                          <w:bookmarkEnd w:id="3"/>
                          <w:bookmarkEnd w:id="4"/>
                          <w:bookmarkEnd w:id="5"/>
                          <w:bookmarkStart w:id="6" w:name="_MON_1119285306"/>
                          <w:bookmarkEnd w:id="6"/>
                          <w:p w:rsidR="00745BD8" w:rsidRDefault="004D09C3">
                            <w:r>
                              <w:object w:dxaOrig="7470" w:dyaOrig="2520">
                                <v:shape id="_x0000_i1030" type="#_x0000_t75" style="width:324.55pt;height:109.5pt" o:ole="" fillcolor="window">
                                  <v:imagedata r:id="rId19" o:title=""/>
                                </v:shape>
                                <o:OLEObject Type="Embed" ProgID="Word.Picture.8" ShapeID="_x0000_i1030" DrawAspect="Content" ObjectID="_1835969777" r:id="rId20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3" o:spid="_x0000_s1062" type="#_x0000_t202" style="position:absolute;margin-left:179.8pt;margin-top:6.8pt;width:338.95pt;height:116.7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" o:allowincell="f" filled="f" stroked="f" strokeweight="1pt">
                <v:textbox style="mso-fit-shape-to-text:t">
                  <w:txbxContent>
                    <w:bookmarkStart w:id="7" w:name="_MON_1119285306"/>
                    <w:bookmarkStart w:id="8" w:name="_MON_1119285339"/>
                    <w:bookmarkStart w:id="9" w:name="_MON_1119286117"/>
                    <w:bookmarkStart w:id="10" w:name="_MON_1119289407"/>
                    <w:bookmarkEnd w:id="7"/>
                    <w:bookmarkEnd w:id="8"/>
                    <w:bookmarkEnd w:id="9"/>
                    <w:bookmarkEnd w:id="10"/>
                    <w:p w:rsidR="00745BD8" w:rsidRDefault="004D09C3">
                      <w:r>
                        <w:object w:dxaOrig="7470" w:dyaOrig="2520">
                          <v:shape id="_x0000_i1105" type="#_x0000_t75" style="width:324.55pt;height:109.5pt" o:ole="" fillcolor="window">
                            <v:imagedata r:id="rId21" o:title=""/>
                          </v:shape>
                          <o:OLEObject Type="Embed" ProgID="Word.Picture.8" ShapeID="_x0000_i1105" DrawAspect="Content" ObjectID="_1835968341" r:id="rId22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51CAA711" wp14:editId="66781330">
                <wp:simplePos x="0" y="0"/>
                <wp:positionH relativeFrom="column">
                  <wp:posOffset>-105410</wp:posOffset>
                </wp:positionH>
                <wp:positionV relativeFrom="paragraph">
                  <wp:posOffset>86360</wp:posOffset>
                </wp:positionV>
                <wp:extent cx="2547620" cy="1485265"/>
                <wp:effectExtent l="0" t="0" r="0" b="0"/>
                <wp:wrapNone/>
                <wp:docPr id="9" name="Text Box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7620" cy="1485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bookmarkStart w:id="7" w:name="_MON_1119284830"/>
                          <w:bookmarkStart w:id="8" w:name="_MON_1119285318"/>
                          <w:bookmarkStart w:id="9" w:name="_MON_1119286856"/>
                          <w:bookmarkEnd w:id="7"/>
                          <w:bookmarkEnd w:id="8"/>
                          <w:bookmarkEnd w:id="9"/>
                          <w:bookmarkStart w:id="10" w:name="_MON_1119281946"/>
                          <w:bookmarkEnd w:id="10"/>
                          <w:p w:rsidR="00745BD8" w:rsidRDefault="004D09C3">
                            <w:r>
                              <w:rPr>
                                <w:rFonts w:ascii="Times New Roman" w:hAnsi="Times New Roman"/>
                              </w:rPr>
                              <w:object w:dxaOrig="4275" w:dyaOrig="2520">
                                <v:shape id="_x0000_i1032" type="#_x0000_t75" style="width:186.2pt;height:109.75pt" o:ole="" fillcolor="window">
                                  <v:imagedata r:id="rId23" o:title=""/>
                                </v:shape>
                                <o:OLEObject Type="Embed" ProgID="Word.Picture.8" ShapeID="_x0000_i1032" DrawAspect="Content" ObjectID="_1835969778" r:id="rId24"/>
                              </w:objec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2" o:spid="_x0000_s1063" type="#_x0000_t202" style="position:absolute;margin-left:-8.3pt;margin-top:6.8pt;width:200.6pt;height:116.95pt;z-index:251655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" o:allowincell="f" stroked="f" strokeweight="1pt">
                <v:textbox style="mso-fit-shape-to-text:t">
                  <w:txbxContent>
                    <w:bookmarkStart w:id="15" w:name="_MON_1119281946"/>
                    <w:bookmarkStart w:id="16" w:name="_MON_1119284830"/>
                    <w:bookmarkStart w:id="17" w:name="_MON_1119285318"/>
                    <w:bookmarkStart w:id="18" w:name="_MON_1119286856"/>
                    <w:bookmarkEnd w:id="15"/>
                    <w:bookmarkEnd w:id="16"/>
                    <w:bookmarkEnd w:id="17"/>
                    <w:bookmarkEnd w:id="18"/>
                    <w:p w:rsidR="00745BD8" w:rsidRDefault="004D09C3">
                      <w:r>
                        <w:rPr>
                          <w:rFonts w:ascii="Times New Roman" w:hAnsi="Times New Roman"/>
                        </w:rPr>
                        <w:object w:dxaOrig="4275" w:dyaOrig="2520">
                          <v:shape id="_x0000_i1108" type="#_x0000_t75" style="width:186.2pt;height:109.75pt" o:ole="" fillcolor="window">
                            <v:imagedata r:id="rId25" o:title=""/>
                          </v:shape>
                          <o:OLEObject Type="Embed" ProgID="Word.Picture.8" ShapeID="_x0000_i1108" DrawAspect="Content" ObjectID="_1835968342" r:id="rId26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jc w:val="center"/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745BD8" w:rsidRDefault="00745BD8">
      <w:pPr>
        <w:pStyle w:val="En-tte"/>
        <w:tabs>
          <w:tab w:val="clear" w:pos="4536"/>
          <w:tab w:val="clear" w:pos="9072"/>
        </w:tabs>
        <w:rPr>
          <w:rFonts w:ascii="Times New Roman" w:hAnsi="Times New Roman"/>
        </w:rPr>
      </w:pPr>
    </w:p>
    <w:p w:rsidR="009562D1" w:rsidRDefault="004D09C3" w:rsidP="009562D1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  <w:b/>
        </w:rPr>
        <w:t>Conclusion :</w:t>
      </w:r>
      <w:r>
        <w:rPr>
          <w:rFonts w:ascii="Times New Roman" w:hAnsi="Times New Roman"/>
        </w:rPr>
        <w:t xml:space="preserve"> </w:t>
      </w:r>
      <w:r w:rsidR="009562D1">
        <w:rPr>
          <w:rFonts w:ascii="Times New Roman" w:hAnsi="Times New Roman"/>
        </w:rPr>
        <w:br/>
      </w:r>
      <w:r w:rsidR="009562D1" w:rsidRPr="009562D1">
        <w:rPr>
          <w:rFonts w:ascii="Times New Roman" w:hAnsi="Times New Roman"/>
        </w:rPr>
        <w:tab/>
      </w:r>
    </w:p>
    <w:p w:rsidR="009562D1" w:rsidRPr="009562D1" w:rsidRDefault="009562D1" w:rsidP="009562D1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9562D1" w:rsidRDefault="009562D1" w:rsidP="009562D1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  <w:r w:rsidRPr="009562D1">
        <w:rPr>
          <w:rFonts w:ascii="Times New Roman" w:hAnsi="Times New Roman"/>
        </w:rPr>
        <w:tab/>
      </w:r>
    </w:p>
    <w:p w:rsidR="009562D1" w:rsidRPr="009562D1" w:rsidRDefault="009562D1" w:rsidP="009562D1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745BD8" w:rsidRPr="009562D1" w:rsidRDefault="009562D1" w:rsidP="009562D1">
      <w:pPr>
        <w:pStyle w:val="En-tte"/>
        <w:tabs>
          <w:tab w:val="center" w:leader="dot" w:pos="10206"/>
        </w:tabs>
      </w:pPr>
      <w:r>
        <w:rPr>
          <w:rFonts w:ascii="Times New Roman" w:hAnsi="Times New Roman"/>
        </w:rPr>
        <w:br/>
      </w:r>
      <w:r>
        <w:tab/>
      </w:r>
    </w:p>
    <w:p w:rsidR="00745BD8" w:rsidRDefault="004D09C3" w:rsidP="00754DE7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  <w:r w:rsidRPr="006C2090">
        <w:rPr>
          <w:rFonts w:ascii="Times New Roman" w:hAnsi="Times New Roman"/>
        </w:rPr>
        <w:t>Un transformateur sert à élever (transformateur « survolteur ») ou abaisser des tensions (transformateur « sous-</w:t>
      </w:r>
      <w:proofErr w:type="spellStart"/>
      <w:r w:rsidRPr="006C2090">
        <w:rPr>
          <w:rFonts w:ascii="Times New Roman" w:hAnsi="Times New Roman"/>
        </w:rPr>
        <w:t>volteur</w:t>
      </w:r>
      <w:proofErr w:type="spellEnd"/>
      <w:r w:rsidRPr="006C2090">
        <w:rPr>
          <w:rFonts w:ascii="Times New Roman" w:hAnsi="Times New Roman"/>
        </w:rPr>
        <w:t xml:space="preserve"> »). </w:t>
      </w:r>
      <w:r w:rsidR="00754DE7">
        <w:rPr>
          <w:rFonts w:ascii="Times New Roman" w:hAnsi="Times New Roman"/>
        </w:rPr>
        <w:tab/>
      </w:r>
    </w:p>
    <w:p w:rsidR="00754DE7" w:rsidRDefault="00754DE7" w:rsidP="00754DE7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754DE7" w:rsidRDefault="00754DE7" w:rsidP="00754DE7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:rsidR="00BD360A" w:rsidRDefault="00BD360A" w:rsidP="00754DE7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</w:p>
    <w:p w:rsidR="00BD360A" w:rsidRDefault="00BD360A" w:rsidP="00BD360A">
      <w:pPr>
        <w:tabs>
          <w:tab w:val="left" w:leader="dot" w:pos="10206"/>
        </w:tabs>
        <w:spacing w:line="360" w:lineRule="auto"/>
      </w:pPr>
      <w:r w:rsidRPr="006D79E1">
        <w:rPr>
          <w:rFonts w:ascii="Times New Roman" w:hAnsi="Times New Roman"/>
          <w:b/>
          <w:bCs/>
          <w:color w:val="00007F"/>
          <w:spacing w:val="-1"/>
          <w:szCs w:val="24"/>
        </w:rPr>
        <w:t>Exemple </w:t>
      </w:r>
      <w:r>
        <w:t xml:space="preserve">: </w:t>
      </w:r>
      <w:r>
        <w:br/>
        <w:t>un transformateur (N</w:t>
      </w:r>
      <w:r w:rsidRPr="007351D9">
        <w:rPr>
          <w:vertAlign w:val="subscript"/>
        </w:rPr>
        <w:t>1</w:t>
      </w:r>
      <w:r>
        <w:t>= 400 spires, N</w:t>
      </w:r>
      <w:r w:rsidRPr="007351D9">
        <w:rPr>
          <w:vertAlign w:val="subscript"/>
        </w:rPr>
        <w:t>2</w:t>
      </w:r>
      <w:r>
        <w:t xml:space="preserve"> =100 spires) est alimenté avec une tension d’entrée 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= 12 V.</w:t>
      </w:r>
      <w:r w:rsidRPr="006D79E1">
        <w:br/>
      </w:r>
      <w:r>
        <w:t xml:space="preserve">        1/ </w:t>
      </w:r>
      <w:r w:rsidRPr="005E0F42">
        <w:rPr>
          <w:b/>
        </w:rPr>
        <w:t xml:space="preserve">Déterminer le rapport de transformation </w:t>
      </w:r>
      <w:r w:rsidRPr="005E0F42">
        <w:rPr>
          <w:b/>
          <w:i/>
        </w:rPr>
        <w:t>m</w:t>
      </w:r>
      <w:r w:rsidRPr="005E0F42">
        <w:rPr>
          <w:b/>
          <w:i/>
        </w:rPr>
        <w:tab/>
      </w:r>
      <w:r w:rsidRPr="006D79E1">
        <w:br/>
      </w:r>
    </w:p>
    <w:p w:rsidR="00BD360A" w:rsidRDefault="00BD360A" w:rsidP="00BD360A">
      <w:pPr>
        <w:tabs>
          <w:tab w:val="left" w:leader="dot" w:pos="10206"/>
        </w:tabs>
        <w:spacing w:line="360" w:lineRule="auto"/>
        <w:rPr>
          <w:rFonts w:ascii="Times New Roman" w:hAnsi="Times New Roman"/>
        </w:rPr>
      </w:pPr>
      <w:r>
        <w:t xml:space="preserve">        2/  </w:t>
      </w:r>
      <w:r w:rsidRPr="005E0F42">
        <w:rPr>
          <w:b/>
        </w:rPr>
        <w:t xml:space="preserve">Déterminer la tension efficace de sortie </w:t>
      </w:r>
      <m:oMath>
        <m:sSub>
          <m:sSubPr>
            <m:ctrlPr>
              <w:rPr>
                <w:rFonts w:ascii="Cambria Math" w:hAnsi="Cambria Math"/>
                <w:b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2</m:t>
            </m:r>
          </m:sub>
        </m:sSub>
      </m:oMath>
      <w:r w:rsidRPr="006D79E1">
        <w:tab/>
      </w:r>
      <w:r w:rsidRPr="006D79E1">
        <w:tab/>
      </w:r>
    </w:p>
    <w:p w:rsidR="00745BD8" w:rsidRDefault="00745BD8">
      <w:pPr>
        <w:pStyle w:val="En-tte"/>
        <w:rPr>
          <w:rFonts w:ascii="Times New Roman" w:hAnsi="Times New Roman"/>
        </w:rPr>
      </w:pPr>
    </w:p>
    <w:p w:rsidR="00745BD8" w:rsidRDefault="00745BD8">
      <w:pPr>
        <w:pStyle w:val="En-tte"/>
        <w:rPr>
          <w:rFonts w:ascii="Times New Roman" w:hAnsi="Times New Roman"/>
        </w:rPr>
      </w:pPr>
    </w:p>
    <w:p w:rsidR="00745BD8" w:rsidRDefault="00745BD8">
      <w:pPr>
        <w:pStyle w:val="En-tte"/>
        <w:rPr>
          <w:rFonts w:ascii="Times New Roman" w:hAnsi="Times New Roman"/>
        </w:rPr>
      </w:pPr>
    </w:p>
    <w:sectPr w:rsidR="00745BD8" w:rsidSect="006A176A">
      <w:headerReference w:type="default" r:id="rId27"/>
      <w:pgSz w:w="11906" w:h="16838" w:code="9"/>
      <w:pgMar w:top="992" w:right="964" w:bottom="851" w:left="964" w:header="720" w:footer="40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5BD8" w:rsidRDefault="00745BD8">
      <w:r>
        <w:separator/>
      </w:r>
    </w:p>
  </w:endnote>
  <w:endnote w:type="continuationSeparator" w:id="0">
    <w:p w:rsidR="00745BD8" w:rsidRDefault="00745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5BD8" w:rsidRDefault="00745BD8">
      <w:r>
        <w:separator/>
      </w:r>
    </w:p>
  </w:footnote>
  <w:footnote w:type="continuationSeparator" w:id="0">
    <w:p w:rsidR="00745BD8" w:rsidRDefault="00745B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5BD8" w:rsidRDefault="006A176A">
    <w:pPr>
      <w:pStyle w:val="En-tte"/>
      <w:tabs>
        <w:tab w:val="clear" w:pos="4536"/>
        <w:tab w:val="clear" w:pos="9072"/>
        <w:tab w:val="right" w:pos="9923"/>
      </w:tabs>
      <w:rPr>
        <w:rFonts w:ascii="Times New Roman" w:hAnsi="Times New Roman"/>
        <w:smallCaps/>
        <w:sz w:val="16"/>
      </w:rPr>
    </w:pPr>
    <w:r>
      <w:rPr>
        <w:rFonts w:ascii="Times New Roman" w:hAnsi="Times New Roman"/>
        <w:b/>
        <w:smallCaps/>
        <w:sz w:val="16"/>
      </w:rPr>
      <w:t xml:space="preserve">Transformateur / </w:t>
    </w:r>
    <w:r w:rsidR="009562D1">
      <w:rPr>
        <w:rFonts w:ascii="Times New Roman" w:hAnsi="Times New Roman"/>
        <w:b/>
        <w:smallCaps/>
        <w:sz w:val="16"/>
      </w:rPr>
      <w:t>ELEVE</w:t>
    </w:r>
    <w:r w:rsidR="00745BD8">
      <w:rPr>
        <w:rFonts w:ascii="Times New Roman" w:hAnsi="Times New Roman"/>
        <w:b/>
        <w:sz w:val="16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3B4060"/>
    <w:multiLevelType w:val="hybridMultilevel"/>
    <w:tmpl w:val="A838DFFE"/>
    <w:lvl w:ilvl="0" w:tplc="99D60DB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C654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64AC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8CA9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0CF07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3444C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C2712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D6425A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0F4A8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45C43F0"/>
    <w:multiLevelType w:val="hybridMultilevel"/>
    <w:tmpl w:val="31084B60"/>
    <w:lvl w:ilvl="0" w:tplc="2A242366">
      <w:start w:val="3"/>
      <w:numFmt w:val="decimal"/>
      <w:lvlText w:val="%1"/>
      <w:lvlJc w:val="left"/>
      <w:pPr>
        <w:tabs>
          <w:tab w:val="num" w:pos="1743"/>
        </w:tabs>
        <w:ind w:left="1743" w:hanging="1035"/>
      </w:pPr>
      <w:rPr>
        <w:rFonts w:hint="default"/>
      </w:rPr>
    </w:lvl>
    <w:lvl w:ilvl="1" w:tplc="6C6CE614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441690F4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726CF3C4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31B66604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2AFA1D24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3DD8E78A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60EC9D28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99828062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4F801F5B"/>
    <w:multiLevelType w:val="hybridMultilevel"/>
    <w:tmpl w:val="4B427DA2"/>
    <w:lvl w:ilvl="0" w:tplc="9B56BF0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932E28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8405CE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74EE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D082EA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246433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408C4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390D13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3D09E6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fr-FR" w:vendorID="9" w:dllVersion="512" w:checkStyle="1"/>
  <w:activeWritingStyle w:appName="MSWord" w:lang="nl-NL" w:vendorID="1" w:dllVersion="512" w:checkStyle="1"/>
  <w:proofState w:spelling="clean" w:grammar="clean"/>
  <w:attachedTemplate r:id="rId1"/>
  <w:defaultTabStop w:val="709"/>
  <w:hyphenationZone w:val="425"/>
  <w:drawingGridHorizontalSpacing w:val="142"/>
  <w:drawingGridVerticalSpacing w:val="142"/>
  <w:doNotUseMarginsForDrawingGridOrigin/>
  <w:noPunctuationKerning/>
  <w:characterSpacingControl w:val="doNotCompress"/>
  <w:hdrShapeDefaults>
    <o:shapedefaults v:ext="edit" spidmax="5121">
      <v:stroke weight="1pt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coustique" w:val="OFF"/>
    <w:docVar w:name="Chimie" w:val="OFF"/>
    <w:docVar w:name="Electricité" w:val="OFF"/>
    <w:docVar w:name="Fonctions" w:val="OFF"/>
    <w:docVar w:name="Formules" w:val="ON"/>
    <w:docVar w:name="Formules développées" w:val="OFF"/>
    <w:docVar w:name="FormulesDéveloppées" w:val="ON"/>
    <w:docVar w:name="Géométrie" w:val="OFF"/>
    <w:docVar w:name="Grec" w:val="ON"/>
    <w:docVar w:name="Lettres Grecques" w:val="OFF"/>
    <w:docVar w:name="Machine A Expression" w:val="ON"/>
    <w:docVar w:name="Machine à Expression" w:val="OFF"/>
    <w:docVar w:name="MachineAExpression" w:val="ON"/>
    <w:docVar w:name="Mécanique" w:val="OFF"/>
    <w:docVar w:name="Optique" w:val="ON"/>
    <w:docVar w:name="Outils mathématiques" w:val="ON"/>
    <w:docVar w:name="Pap" w:val="OFF"/>
    <w:docVar w:name="Papiers et Axes" w:val="OFF"/>
    <w:docVar w:name="Symboles" w:val="OFF"/>
    <w:docVar w:name="Toto" w:val="Oui"/>
  </w:docVars>
  <w:rsids>
    <w:rsidRoot w:val="006A176A"/>
    <w:rsid w:val="000B3F92"/>
    <w:rsid w:val="000F3EA1"/>
    <w:rsid w:val="00337BC5"/>
    <w:rsid w:val="00355CCD"/>
    <w:rsid w:val="003F39F6"/>
    <w:rsid w:val="004D09C3"/>
    <w:rsid w:val="006A176A"/>
    <w:rsid w:val="006C2090"/>
    <w:rsid w:val="00745BD8"/>
    <w:rsid w:val="00754DE7"/>
    <w:rsid w:val="00861C25"/>
    <w:rsid w:val="008C4696"/>
    <w:rsid w:val="009562D1"/>
    <w:rsid w:val="009E4EF4"/>
    <w:rsid w:val="00BD360A"/>
    <w:rsid w:val="00CB4B57"/>
    <w:rsid w:val="00D22D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>
      <v:stroke weight="1pt"/>
      <o:colormru v:ext="edit" colors="#eaeaea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Titre1">
    <w:name w:val="heading 1"/>
    <w:basedOn w:val="Normal"/>
    <w:next w:val="Titre2"/>
    <w:qFormat/>
    <w:pPr>
      <w:keepNext/>
      <w:spacing w:before="240" w:after="120"/>
      <w:ind w:left="-454"/>
      <w:outlineLvl w:val="0"/>
    </w:pPr>
    <w:rPr>
      <w:rFonts w:ascii="Arial" w:hAnsi="Arial"/>
      <w:b/>
      <w:smallCaps/>
      <w:sz w:val="32"/>
    </w:rPr>
  </w:style>
  <w:style w:type="paragraph" w:styleId="Titre2">
    <w:name w:val="heading 2"/>
    <w:basedOn w:val="Normal"/>
    <w:next w:val="Normal"/>
    <w:qFormat/>
    <w:pPr>
      <w:keepNext/>
      <w:spacing w:before="120" w:after="120"/>
      <w:ind w:left="-227"/>
      <w:outlineLvl w:val="1"/>
    </w:pPr>
    <w:rPr>
      <w:rFonts w:ascii="Arial" w:hAnsi="Arial"/>
      <w:b/>
      <w:i/>
      <w:sz w:val="28"/>
    </w:rPr>
  </w:style>
  <w:style w:type="paragraph" w:styleId="Titre3">
    <w:name w:val="heading 3"/>
    <w:basedOn w:val="Normal"/>
    <w:next w:val="Normal"/>
    <w:qFormat/>
    <w:pPr>
      <w:keepNext/>
      <w:spacing w:after="120"/>
      <w:outlineLvl w:val="2"/>
    </w:pPr>
    <w:rPr>
      <w:rFonts w:ascii="Arial" w:hAnsi="Arial"/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Retenir">
    <w:name w:val="A Retenir"/>
    <w:basedOn w:val="Normal"/>
    <w:rPr>
      <w:b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customStyle="1" w:styleId="Formule">
    <w:name w:val="Formule"/>
    <w:basedOn w:val="Normal"/>
    <w:pPr>
      <w:jc w:val="center"/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customStyle="1" w:styleId="ListeDfinition">
    <w:name w:val="ListeDéfinition"/>
    <w:basedOn w:val="Normal"/>
    <w:pPr>
      <w:tabs>
        <w:tab w:val="left" w:pos="567"/>
      </w:tabs>
      <w:spacing w:after="120"/>
      <w:ind w:left="567" w:hanging="283"/>
    </w:pPr>
  </w:style>
  <w:style w:type="paragraph" w:customStyle="1" w:styleId="TabCellule1">
    <w:name w:val="TabCellule1"/>
    <w:basedOn w:val="Normal"/>
    <w:pPr>
      <w:spacing w:after="120"/>
      <w:jc w:val="center"/>
    </w:pPr>
    <w:rPr>
      <w:rFonts w:ascii="Arial" w:hAnsi="Arial"/>
      <w:b/>
      <w:smallCaps/>
      <w:sz w:val="20"/>
    </w:rPr>
  </w:style>
  <w:style w:type="paragraph" w:customStyle="1" w:styleId="TabTitre1">
    <w:name w:val="TabTitre1"/>
    <w:basedOn w:val="Normal"/>
    <w:pPr>
      <w:spacing w:before="120" w:after="120"/>
      <w:jc w:val="center"/>
    </w:pPr>
    <w:rPr>
      <w:rFonts w:ascii="Arial" w:hAnsi="Arial"/>
      <w:b/>
      <w:smallCaps/>
      <w:sz w:val="20"/>
    </w:rPr>
  </w:style>
  <w:style w:type="character" w:styleId="Marquedecommentaire">
    <w:name w:val="annotation reference"/>
    <w:semiHidden/>
    <w:rPr>
      <w:sz w:val="16"/>
    </w:rPr>
  </w:style>
  <w:style w:type="paragraph" w:styleId="Commentaire">
    <w:name w:val="annotation text"/>
    <w:basedOn w:val="Normal"/>
    <w:semiHidden/>
    <w:rPr>
      <w:sz w:val="20"/>
    </w:rPr>
  </w:style>
  <w:style w:type="character" w:styleId="Lienhypertexte">
    <w:name w:val="Hyperlink"/>
    <w:semiHidden/>
    <w:rPr>
      <w:color w:val="0000FF"/>
      <w:u w:val="single"/>
    </w:rPr>
  </w:style>
  <w:style w:type="paragraph" w:styleId="Lgende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styleId="Retraitcorpsdetexte">
    <w:name w:val="Body Text Indent"/>
    <w:basedOn w:val="Normal"/>
    <w:semiHidden/>
    <w:pPr>
      <w:ind w:firstLine="708"/>
      <w:jc w:val="both"/>
    </w:pPr>
    <w:rPr>
      <w:rFonts w:ascii="Times New Roman" w:hAnsi="Times New Roman"/>
    </w:rPr>
  </w:style>
  <w:style w:type="character" w:styleId="Lienhypertextesuivivisit">
    <w:name w:val="FollowedHyperlink"/>
    <w:semiHidden/>
    <w:rPr>
      <w:color w:val="800080"/>
      <w:u w:val="single"/>
    </w:rPr>
  </w:style>
  <w:style w:type="paragraph" w:styleId="Titre">
    <w:name w:val="Title"/>
    <w:basedOn w:val="Normal"/>
    <w:qFormat/>
    <w:pPr>
      <w:jc w:val="center"/>
    </w:pPr>
    <w:rPr>
      <w:rFonts w:ascii="Times New Roman" w:hAnsi="Times New Roman"/>
      <w:b/>
      <w:sz w:val="40"/>
    </w:rPr>
  </w:style>
  <w:style w:type="paragraph" w:styleId="Corpsdetexte">
    <w:name w:val="Body Text"/>
    <w:basedOn w:val="Normal"/>
    <w:semiHidden/>
    <w:pPr>
      <w:jc w:val="center"/>
    </w:pPr>
    <w:rPr>
      <w:rFonts w:ascii="Times New Roman" w:hAnsi="Times New Roman"/>
      <w:sz w:val="22"/>
    </w:rPr>
  </w:style>
  <w:style w:type="character" w:styleId="Numrodepage">
    <w:name w:val="page number"/>
    <w:basedOn w:val="Policepardfaut"/>
    <w:semiHidden/>
  </w:style>
  <w:style w:type="paragraph" w:styleId="Corpsdetexte2">
    <w:name w:val="Body Text 2"/>
    <w:basedOn w:val="Normal"/>
    <w:semiHidden/>
    <w:pPr>
      <w:jc w:val="both"/>
    </w:pPr>
    <w:rPr>
      <w:rFonts w:ascii="Times New Roman" w:hAnsi="Times New Roman"/>
    </w:rPr>
  </w:style>
  <w:style w:type="table" w:styleId="Grilledutableau">
    <w:name w:val="Table Grid"/>
    <w:basedOn w:val="TableauNormal"/>
    <w:uiPriority w:val="59"/>
    <w:rsid w:val="000B3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F39F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39F6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3F39F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Titre1">
    <w:name w:val="heading 1"/>
    <w:basedOn w:val="Normal"/>
    <w:next w:val="Titre2"/>
    <w:qFormat/>
    <w:pPr>
      <w:keepNext/>
      <w:spacing w:before="240" w:after="120"/>
      <w:ind w:left="-454"/>
      <w:outlineLvl w:val="0"/>
    </w:pPr>
    <w:rPr>
      <w:rFonts w:ascii="Arial" w:hAnsi="Arial"/>
      <w:b/>
      <w:smallCaps/>
      <w:sz w:val="32"/>
    </w:rPr>
  </w:style>
  <w:style w:type="paragraph" w:styleId="Titre2">
    <w:name w:val="heading 2"/>
    <w:basedOn w:val="Normal"/>
    <w:next w:val="Normal"/>
    <w:qFormat/>
    <w:pPr>
      <w:keepNext/>
      <w:spacing w:before="120" w:after="120"/>
      <w:ind w:left="-227"/>
      <w:outlineLvl w:val="1"/>
    </w:pPr>
    <w:rPr>
      <w:rFonts w:ascii="Arial" w:hAnsi="Arial"/>
      <w:b/>
      <w:i/>
      <w:sz w:val="28"/>
    </w:rPr>
  </w:style>
  <w:style w:type="paragraph" w:styleId="Titre3">
    <w:name w:val="heading 3"/>
    <w:basedOn w:val="Normal"/>
    <w:next w:val="Normal"/>
    <w:qFormat/>
    <w:pPr>
      <w:keepNext/>
      <w:spacing w:after="120"/>
      <w:outlineLvl w:val="2"/>
    </w:pPr>
    <w:rPr>
      <w:rFonts w:ascii="Arial" w:hAnsi="Arial"/>
      <w:b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Retenir">
    <w:name w:val="A Retenir"/>
    <w:basedOn w:val="Normal"/>
    <w:rPr>
      <w:b/>
    </w:rPr>
  </w:style>
  <w:style w:type="paragraph" w:styleId="En-tte">
    <w:name w:val="header"/>
    <w:basedOn w:val="Normal"/>
    <w:semiHidden/>
    <w:pPr>
      <w:tabs>
        <w:tab w:val="center" w:pos="4536"/>
        <w:tab w:val="right" w:pos="9072"/>
      </w:tabs>
    </w:pPr>
  </w:style>
  <w:style w:type="paragraph" w:customStyle="1" w:styleId="Formule">
    <w:name w:val="Formule"/>
    <w:basedOn w:val="Normal"/>
    <w:pPr>
      <w:jc w:val="center"/>
    </w:pPr>
  </w:style>
  <w:style w:type="paragraph" w:styleId="Pieddepage">
    <w:name w:val="footer"/>
    <w:basedOn w:val="Normal"/>
    <w:semiHidden/>
    <w:pPr>
      <w:tabs>
        <w:tab w:val="center" w:pos="4536"/>
        <w:tab w:val="right" w:pos="9072"/>
      </w:tabs>
    </w:pPr>
  </w:style>
  <w:style w:type="paragraph" w:customStyle="1" w:styleId="ListeDfinition">
    <w:name w:val="ListeDéfinition"/>
    <w:basedOn w:val="Normal"/>
    <w:pPr>
      <w:tabs>
        <w:tab w:val="left" w:pos="567"/>
      </w:tabs>
      <w:spacing w:after="120"/>
      <w:ind w:left="567" w:hanging="283"/>
    </w:pPr>
  </w:style>
  <w:style w:type="paragraph" w:customStyle="1" w:styleId="TabCellule1">
    <w:name w:val="TabCellule1"/>
    <w:basedOn w:val="Normal"/>
    <w:pPr>
      <w:spacing w:after="120"/>
      <w:jc w:val="center"/>
    </w:pPr>
    <w:rPr>
      <w:rFonts w:ascii="Arial" w:hAnsi="Arial"/>
      <w:b/>
      <w:smallCaps/>
      <w:sz w:val="20"/>
    </w:rPr>
  </w:style>
  <w:style w:type="paragraph" w:customStyle="1" w:styleId="TabTitre1">
    <w:name w:val="TabTitre1"/>
    <w:basedOn w:val="Normal"/>
    <w:pPr>
      <w:spacing w:before="120" w:after="120"/>
      <w:jc w:val="center"/>
    </w:pPr>
    <w:rPr>
      <w:rFonts w:ascii="Arial" w:hAnsi="Arial"/>
      <w:b/>
      <w:smallCaps/>
      <w:sz w:val="20"/>
    </w:rPr>
  </w:style>
  <w:style w:type="character" w:styleId="Marquedecommentaire">
    <w:name w:val="annotation reference"/>
    <w:semiHidden/>
    <w:rPr>
      <w:sz w:val="16"/>
    </w:rPr>
  </w:style>
  <w:style w:type="paragraph" w:styleId="Commentaire">
    <w:name w:val="annotation text"/>
    <w:basedOn w:val="Normal"/>
    <w:semiHidden/>
    <w:rPr>
      <w:sz w:val="20"/>
    </w:rPr>
  </w:style>
  <w:style w:type="character" w:styleId="Lienhypertexte">
    <w:name w:val="Hyperlink"/>
    <w:semiHidden/>
    <w:rPr>
      <w:color w:val="0000FF"/>
      <w:u w:val="single"/>
    </w:rPr>
  </w:style>
  <w:style w:type="paragraph" w:styleId="Lgende">
    <w:name w:val="caption"/>
    <w:basedOn w:val="Normal"/>
    <w:next w:val="Normal"/>
    <w:qFormat/>
    <w:pPr>
      <w:spacing w:before="120" w:after="120"/>
    </w:pPr>
    <w:rPr>
      <w:b/>
      <w:bCs/>
      <w:sz w:val="20"/>
    </w:rPr>
  </w:style>
  <w:style w:type="paragraph" w:styleId="Retraitcorpsdetexte">
    <w:name w:val="Body Text Indent"/>
    <w:basedOn w:val="Normal"/>
    <w:semiHidden/>
    <w:pPr>
      <w:ind w:firstLine="708"/>
      <w:jc w:val="both"/>
    </w:pPr>
    <w:rPr>
      <w:rFonts w:ascii="Times New Roman" w:hAnsi="Times New Roman"/>
    </w:rPr>
  </w:style>
  <w:style w:type="character" w:styleId="Lienhypertextesuivivisit">
    <w:name w:val="FollowedHyperlink"/>
    <w:semiHidden/>
    <w:rPr>
      <w:color w:val="800080"/>
      <w:u w:val="single"/>
    </w:rPr>
  </w:style>
  <w:style w:type="paragraph" w:styleId="Titre">
    <w:name w:val="Title"/>
    <w:basedOn w:val="Normal"/>
    <w:qFormat/>
    <w:pPr>
      <w:jc w:val="center"/>
    </w:pPr>
    <w:rPr>
      <w:rFonts w:ascii="Times New Roman" w:hAnsi="Times New Roman"/>
      <w:b/>
      <w:sz w:val="40"/>
    </w:rPr>
  </w:style>
  <w:style w:type="paragraph" w:styleId="Corpsdetexte">
    <w:name w:val="Body Text"/>
    <w:basedOn w:val="Normal"/>
    <w:semiHidden/>
    <w:pPr>
      <w:jc w:val="center"/>
    </w:pPr>
    <w:rPr>
      <w:rFonts w:ascii="Times New Roman" w:hAnsi="Times New Roman"/>
      <w:sz w:val="22"/>
    </w:rPr>
  </w:style>
  <w:style w:type="character" w:styleId="Numrodepage">
    <w:name w:val="page number"/>
    <w:basedOn w:val="Policepardfaut"/>
    <w:semiHidden/>
  </w:style>
  <w:style w:type="paragraph" w:styleId="Corpsdetexte2">
    <w:name w:val="Body Text 2"/>
    <w:basedOn w:val="Normal"/>
    <w:semiHidden/>
    <w:pPr>
      <w:jc w:val="both"/>
    </w:pPr>
    <w:rPr>
      <w:rFonts w:ascii="Times New Roman" w:hAnsi="Times New Roman"/>
    </w:rPr>
  </w:style>
  <w:style w:type="table" w:styleId="Grilledutableau">
    <w:name w:val="Table Grid"/>
    <w:basedOn w:val="TableauNormal"/>
    <w:uiPriority w:val="59"/>
    <w:rsid w:val="000B3F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F39F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F39F6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3F39F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4.bin"/><Relationship Id="rId26" Type="http://schemas.openxmlformats.org/officeDocument/2006/relationships/oleObject" Target="embeddings/oleObject8.bin"/><Relationship Id="rId3" Type="http://schemas.microsoft.com/office/2007/relationships/stylesWithEffects" Target="stylesWithEffects.xml"/><Relationship Id="rId21" Type="http://schemas.openxmlformats.org/officeDocument/2006/relationships/image" Target="media/image70.wmf"/><Relationship Id="rId7" Type="http://schemas.openxmlformats.org/officeDocument/2006/relationships/endnotes" Target="endnotes.xml"/><Relationship Id="rId12" Type="http://schemas.openxmlformats.org/officeDocument/2006/relationships/image" Target="media/image20.wmf"/><Relationship Id="rId17" Type="http://schemas.openxmlformats.org/officeDocument/2006/relationships/image" Target="media/image6.wmf"/><Relationship Id="rId25" Type="http://schemas.openxmlformats.org/officeDocument/2006/relationships/image" Target="media/image80.wmf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oleObject" Target="embeddings/oleObject5.bin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7.bin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8.wmf"/><Relationship Id="rId28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3.png"/><Relationship Id="rId22" Type="http://schemas.openxmlformats.org/officeDocument/2006/relationships/oleObject" Target="embeddings/oleObject6.bin"/><Relationship Id="rId27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pascal\Application%20Data\Microsoft\Mod&#232;les\Scienc62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Scienc62</Template>
  <TotalTime>8</TotalTime>
  <Pages>3</Pages>
  <Words>202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Scienc56 pour Word 97 et Word 2000</vt:lpstr>
    </vt:vector>
  </TitlesOfParts>
  <Manager>J.PAILLET</Manager>
  <Company>SCIDOT</Company>
  <LinksUpToDate>false</LinksUpToDate>
  <CharactersWithSpaces>1574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Scienc56 pour Word 97 et Word 2000</dc:title>
  <dc:creator>KUMMERLE</dc:creator>
  <cp:lastModifiedBy>EH BBK</cp:lastModifiedBy>
  <cp:revision>5</cp:revision>
  <cp:lastPrinted>2003-07-09T19:41:00Z</cp:lastPrinted>
  <dcterms:created xsi:type="dcterms:W3CDTF">2026-03-25T17:17:00Z</dcterms:created>
  <dcterms:modified xsi:type="dcterms:W3CDTF">2026-03-25T17:49:00Z</dcterms:modified>
</cp:coreProperties>
</file>